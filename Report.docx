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C16EA7" w14:paraId="6AED2D8F" w14:textId="77777777" w:rsidTr="00187E34">
        <w:trPr>
          <w:trHeight w:val="2536"/>
        </w:trPr>
        <w:tc>
          <w:tcPr>
            <w:tcW w:w="8541" w:type="dxa"/>
          </w:tcPr>
          <w:p w14:paraId="1B6FF26E" w14:textId="2D04ECE1" w:rsidR="004B7E44" w:rsidRPr="00C16EA7" w:rsidRDefault="004B7E44" w:rsidP="004B7E44">
            <w:pPr>
              <w:rPr>
                <w:rFonts w:ascii="Bembo" w:hAnsi="Bembo"/>
                <w:sz w:val="32"/>
                <w:szCs w:val="24"/>
              </w:rPr>
            </w:pPr>
            <w:r w:rsidRPr="00C16EA7">
              <w:rPr>
                <w:rFonts w:ascii="Bembo" w:hAnsi="Bembo"/>
                <w:noProof/>
                <w:sz w:val="32"/>
                <w:szCs w:val="24"/>
              </w:rPr>
              <mc:AlternateContent>
                <mc:Choice Requires="wps">
                  <w:drawing>
                    <wp:inline distT="0" distB="0" distL="0" distR="0" wp14:anchorId="2D95B6A0" wp14:editId="71FAEBF7">
                      <wp:extent cx="521462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462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6A518B" w14:textId="09461D31" w:rsidR="00C04CB6" w:rsidRPr="00C04CB6" w:rsidRDefault="00C04CB6" w:rsidP="00C04CB6">
                                  <w:pPr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sz w:val="7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sz w:val="72"/>
                                      <w:szCs w:val="52"/>
                                    </w:rPr>
                                    <w:t>SENTINEL</w:t>
                                  </w:r>
                                  <w:r w:rsidR="00752B61" w:rsidRPr="00752B61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sz w:val="72"/>
                                      <w:szCs w:val="52"/>
                                      <w:vertAlign w:val="superscript"/>
                                    </w:rPr>
                                    <w:t>®</w:t>
                                  </w:r>
                                  <w:r w:rsidR="00D528F3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sz w:val="72"/>
                                      <w:szCs w:val="52"/>
                                    </w:rPr>
                                    <w:t>:</w:t>
                                  </w:r>
                                </w:p>
                                <w:p w14:paraId="69507138" w14:textId="77777777" w:rsidR="00B46F9B" w:rsidRDefault="00C04CB6" w:rsidP="00C04CB6">
                                  <w:pPr>
                                    <w:rPr>
                                      <w:rFonts w:ascii="Courier New" w:hAnsi="Courier New" w:cs="Courier New"/>
                                      <w:sz w:val="48"/>
                                      <w:szCs w:val="40"/>
                                    </w:rPr>
                                  </w:pPr>
                                  <w:r w:rsidRPr="00C04CB6">
                                    <w:rPr>
                                      <w:rFonts w:ascii="Courier New" w:hAnsi="Courier New" w:cs="Courier New"/>
                                      <w:sz w:val="48"/>
                                      <w:szCs w:val="40"/>
                                    </w:rPr>
                                    <w:t xml:space="preserve">Safeguarding Your </w:t>
                                  </w:r>
                                </w:p>
                                <w:p w14:paraId="1CC2A409" w14:textId="66DA8C97" w:rsidR="00C04CB6" w:rsidRPr="00C04CB6" w:rsidRDefault="00C04CB6" w:rsidP="00C04CB6">
                                  <w:pPr>
                                    <w:rPr>
                                      <w:rFonts w:ascii="Courier New" w:hAnsi="Courier New" w:cs="Courier New"/>
                                      <w:sz w:val="48"/>
                                      <w:szCs w:val="40"/>
                                    </w:rPr>
                                  </w:pPr>
                                  <w:r w:rsidRPr="00C04CB6">
                                    <w:rPr>
                                      <w:rFonts w:ascii="Courier New" w:hAnsi="Courier New" w:cs="Courier New"/>
                                      <w:sz w:val="48"/>
                                      <w:szCs w:val="40"/>
                                    </w:rPr>
                                    <w:t>Online Honor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D95B6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10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" filled="f" stroked="f" strokeweight=".5pt">
                      <v:textbox>
                        <w:txbxContent>
                          <w:p w14:paraId="6D6A518B" w14:textId="09461D31" w:rsidR="00C04CB6" w:rsidRPr="00C04CB6" w:rsidRDefault="00C04CB6" w:rsidP="00C04CB6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sz w:val="72"/>
                                <w:szCs w:val="5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72"/>
                                <w:szCs w:val="52"/>
                              </w:rPr>
                              <w:t>SENTINEL</w:t>
                            </w:r>
                            <w:r w:rsidR="00752B61" w:rsidRPr="00752B61">
                              <w:rPr>
                                <w:rFonts w:ascii="Courier New" w:hAnsi="Courier New" w:cs="Courier New"/>
                                <w:b/>
                                <w:bCs/>
                                <w:sz w:val="72"/>
                                <w:szCs w:val="52"/>
                                <w:vertAlign w:val="superscript"/>
                              </w:rPr>
                              <w:t>®</w:t>
                            </w:r>
                            <w:r w:rsidR="00D528F3">
                              <w:rPr>
                                <w:rFonts w:ascii="Courier New" w:hAnsi="Courier New" w:cs="Courier New"/>
                                <w:b/>
                                <w:bCs/>
                                <w:sz w:val="72"/>
                                <w:szCs w:val="52"/>
                              </w:rPr>
                              <w:t>:</w:t>
                            </w:r>
                          </w:p>
                          <w:p w14:paraId="69507138" w14:textId="77777777" w:rsidR="00B46F9B" w:rsidRDefault="00C04CB6" w:rsidP="00C04CB6">
                            <w:pPr>
                              <w:rPr>
                                <w:rFonts w:ascii="Courier New" w:hAnsi="Courier New" w:cs="Courier New"/>
                                <w:sz w:val="48"/>
                                <w:szCs w:val="40"/>
                              </w:rPr>
                            </w:pPr>
                            <w:r w:rsidRPr="00C04CB6">
                              <w:rPr>
                                <w:rFonts w:ascii="Courier New" w:hAnsi="Courier New" w:cs="Courier New"/>
                                <w:sz w:val="48"/>
                                <w:szCs w:val="40"/>
                              </w:rPr>
                              <w:t xml:space="preserve">Safeguarding Your </w:t>
                            </w:r>
                          </w:p>
                          <w:p w14:paraId="1CC2A409" w14:textId="66DA8C97" w:rsidR="00C04CB6" w:rsidRPr="00C04CB6" w:rsidRDefault="00C04CB6" w:rsidP="00C04CB6">
                            <w:pPr>
                              <w:rPr>
                                <w:rFonts w:ascii="Courier New" w:hAnsi="Courier New" w:cs="Courier New"/>
                                <w:sz w:val="48"/>
                                <w:szCs w:val="40"/>
                              </w:rPr>
                            </w:pPr>
                            <w:r w:rsidRPr="00C04CB6">
                              <w:rPr>
                                <w:rFonts w:ascii="Courier New" w:hAnsi="Courier New" w:cs="Courier New"/>
                                <w:sz w:val="48"/>
                                <w:szCs w:val="40"/>
                              </w:rPr>
                              <w:t>Online Honor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B43922" w14:textId="5F27E485" w:rsidR="004B7E44" w:rsidRPr="00C16EA7" w:rsidRDefault="004B7E44" w:rsidP="004B7E44">
            <w:pPr>
              <w:rPr>
                <w:rFonts w:ascii="Bembo" w:hAnsi="Bembo"/>
                <w:sz w:val="32"/>
                <w:szCs w:val="24"/>
              </w:rPr>
            </w:pPr>
            <w:r w:rsidRPr="00C16EA7">
              <w:rPr>
                <w:rFonts w:ascii="Bembo" w:hAnsi="Bembo"/>
                <w:noProof/>
                <w:sz w:val="32"/>
                <w:szCs w:val="24"/>
              </w:rPr>
              <mc:AlternateContent>
                <mc:Choice Requires="wps">
                  <w:drawing>
                    <wp:inline distT="0" distB="0" distL="0" distR="0" wp14:anchorId="09C5EE4E" wp14:editId="1DBE094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ECB85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D0098A8" w14:textId="3F2E2844" w:rsidR="004B7E44" w:rsidRPr="00C16EA7" w:rsidRDefault="004B7E44" w:rsidP="004B7E44">
            <w:pPr>
              <w:rPr>
                <w:rFonts w:ascii="Bembo" w:hAnsi="Bembo"/>
                <w:sz w:val="32"/>
                <w:szCs w:val="24"/>
              </w:rPr>
            </w:pPr>
            <w:r w:rsidRPr="00C16EA7">
              <w:rPr>
                <w:rFonts w:ascii="Bembo" w:hAnsi="Bembo"/>
                <w:noProof/>
                <w:sz w:val="32"/>
                <w:szCs w:val="24"/>
              </w:rPr>
              <mc:AlternateContent>
                <mc:Choice Requires="wps">
                  <w:drawing>
                    <wp:inline distT="0" distB="0" distL="0" distR="0" wp14:anchorId="701A1AC4" wp14:editId="62FB849A">
                      <wp:extent cx="5138670" cy="107632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076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0A9D4D" w14:textId="737EDD58" w:rsidR="004B7E44" w:rsidRPr="00E6412B" w:rsidRDefault="00283C0E" w:rsidP="0067558C">
                                  <w:pPr>
                                    <w:pStyle w:val="Title"/>
                                    <w:rPr>
                                      <w:rFonts w:ascii="Courier New" w:hAnsi="Courier New" w:cs="Courier New"/>
                                      <w:sz w:val="40"/>
                                    </w:rPr>
                                  </w:pPr>
                                  <w:r w:rsidRPr="00E6412B">
                                    <w:rPr>
                                      <w:rFonts w:ascii="Courier New" w:hAnsi="Courier New" w:cs="Courier New"/>
                                      <w:caps w:val="0"/>
                                      <w:sz w:val="40"/>
                                    </w:rPr>
                                    <w:t>Computer Vision</w:t>
                                  </w:r>
                                  <w:r w:rsidR="00A8722B" w:rsidRPr="00E6412B">
                                    <w:rPr>
                                      <w:rFonts w:ascii="Courier New" w:hAnsi="Courier New" w:cs="Courier New"/>
                                      <w:caps w:val="0"/>
                                      <w:sz w:val="40"/>
                                    </w:rPr>
                                    <w:t xml:space="preserve"> </w:t>
                                  </w:r>
                                  <w:r w:rsidR="0067558C">
                                    <w:rPr>
                                      <w:rFonts w:ascii="Courier New" w:hAnsi="Courier New" w:cs="Courier New"/>
                                      <w:caps w:val="0"/>
                                      <w:sz w:val="40"/>
                                    </w:rPr>
                                    <w:t>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1A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width:404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" filled="f" stroked="f" strokeweight=".5pt">
                      <v:textbox>
                        <w:txbxContent>
                          <w:p w14:paraId="510A9D4D" w14:textId="737EDD58" w:rsidR="004B7E44" w:rsidRPr="00E6412B" w:rsidRDefault="00283C0E" w:rsidP="0067558C">
                            <w:pPr>
                              <w:pStyle w:val="Title"/>
                              <w:rPr>
                                <w:rFonts w:ascii="Courier New" w:hAnsi="Courier New" w:cs="Courier New"/>
                                <w:sz w:val="40"/>
                              </w:rPr>
                            </w:pPr>
                            <w:r w:rsidRPr="00E6412B">
                              <w:rPr>
                                <w:rFonts w:ascii="Courier New" w:hAnsi="Courier New" w:cs="Courier New"/>
                                <w:caps w:val="0"/>
                                <w:sz w:val="40"/>
                              </w:rPr>
                              <w:t>Computer Vision</w:t>
                            </w:r>
                            <w:r w:rsidR="00A8722B" w:rsidRPr="00E6412B">
                              <w:rPr>
                                <w:rFonts w:ascii="Courier New" w:hAnsi="Courier New" w:cs="Courier New"/>
                                <w:caps w:val="0"/>
                                <w:sz w:val="40"/>
                              </w:rPr>
                              <w:t xml:space="preserve"> </w:t>
                            </w:r>
                            <w:r w:rsidR="0067558C">
                              <w:rPr>
                                <w:rFonts w:ascii="Courier New" w:hAnsi="Courier New" w:cs="Courier New"/>
                                <w:caps w:val="0"/>
                                <w:sz w:val="40"/>
                              </w:rPr>
                              <w:t>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C16EA7" w14:paraId="335D004C" w14:textId="77777777" w:rsidTr="00187E34">
        <w:trPr>
          <w:trHeight w:val="3814"/>
        </w:trPr>
        <w:tc>
          <w:tcPr>
            <w:tcW w:w="8541" w:type="dxa"/>
            <w:vAlign w:val="bottom"/>
          </w:tcPr>
          <w:p w14:paraId="27F9C08F" w14:textId="72E5C865" w:rsidR="004B7E44" w:rsidRPr="00C16EA7" w:rsidRDefault="004B7E44" w:rsidP="004B7E44">
            <w:pPr>
              <w:rPr>
                <w:rFonts w:ascii="Bembo" w:hAnsi="Bembo"/>
                <w:noProof/>
                <w:sz w:val="32"/>
                <w:szCs w:val="24"/>
              </w:rPr>
            </w:pPr>
          </w:p>
        </w:tc>
      </w:tr>
    </w:tbl>
    <w:p w14:paraId="11E12EFE" w14:textId="13594423" w:rsidR="004B7E44" w:rsidRPr="00C16EA7" w:rsidRDefault="004B7E44" w:rsidP="004B7E44">
      <w:pPr>
        <w:rPr>
          <w:rFonts w:ascii="Bembo" w:hAnsi="Bembo"/>
          <w:sz w:val="32"/>
          <w:szCs w:val="24"/>
        </w:rPr>
      </w:pPr>
      <w:r w:rsidRPr="00C16EA7">
        <w:rPr>
          <w:rFonts w:ascii="Bembo" w:hAnsi="Bembo"/>
          <w:noProof/>
          <w:sz w:val="32"/>
          <w:szCs w:val="24"/>
        </w:rPr>
        <w:drawing>
          <wp:anchor distT="0" distB="0" distL="114300" distR="114300" simplePos="0" relativeHeight="251658240" behindDoc="1" locked="0" layoutInCell="1" allowOverlap="1" wp14:anchorId="333A84C9" wp14:editId="282AF250">
            <wp:simplePos x="0" y="0"/>
            <wp:positionH relativeFrom="column">
              <wp:posOffset>-296091</wp:posOffset>
            </wp:positionH>
            <wp:positionV relativeFrom="page">
              <wp:posOffset>587829</wp:posOffset>
            </wp:positionV>
            <wp:extent cx="6901343" cy="90995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939" cy="9112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46F6A" w14:textId="240D8267" w:rsidR="004B7E44" w:rsidRPr="00C16EA7" w:rsidRDefault="00EE5981">
      <w:pPr>
        <w:spacing w:after="200"/>
        <w:rPr>
          <w:rFonts w:ascii="Bembo" w:hAnsi="Bembo"/>
          <w:sz w:val="32"/>
          <w:szCs w:val="24"/>
        </w:rPr>
      </w:pPr>
      <w:r w:rsidRPr="00C16EA7">
        <w:rPr>
          <w:rFonts w:ascii="Bembo" w:hAnsi="Bembo"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2B51B2" wp14:editId="27742C65">
                <wp:simplePos x="0" y="0"/>
                <wp:positionH relativeFrom="column">
                  <wp:posOffset>-731520</wp:posOffset>
                </wp:positionH>
                <wp:positionV relativeFrom="page">
                  <wp:posOffset>2423159</wp:posOffset>
                </wp:positionV>
                <wp:extent cx="4328160" cy="5610225"/>
                <wp:effectExtent l="0" t="0" r="0" b="952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160" cy="56102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6F375" id="Rectangle 2" o:spid="_x0000_s1026" alt="colored rectangle" style="position:absolute;margin-left:-57.6pt;margin-top:190.8pt;width:340.8pt;height:44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" fillcolor="#0070c0" stroked="f">
                <w10:wrap anchory="page"/>
              </v:rect>
            </w:pict>
          </mc:Fallback>
        </mc:AlternateContent>
      </w:r>
      <w:r w:rsidR="004B7E44" w:rsidRPr="00C16EA7">
        <w:rPr>
          <w:rFonts w:ascii="Bembo" w:hAnsi="Bembo"/>
          <w:sz w:val="32"/>
          <w:szCs w:val="24"/>
        </w:rPr>
        <w:br w:type="page"/>
      </w:r>
    </w:p>
    <w:p w14:paraId="1EC2DE45" w14:textId="46F45A2F" w:rsidR="004B7E44" w:rsidRPr="00C16EA7" w:rsidRDefault="00CC231C" w:rsidP="004B7E44">
      <w:pPr>
        <w:pStyle w:val="Heading3"/>
        <w:rPr>
          <w:rFonts w:ascii="Bembo" w:hAnsi="Bembo"/>
          <w:b/>
          <w:i w:val="0"/>
          <w:sz w:val="48"/>
          <w:szCs w:val="48"/>
        </w:rPr>
      </w:pPr>
      <w:r w:rsidRPr="00C16EA7">
        <w:rPr>
          <w:rFonts w:ascii="Bembo" w:hAnsi="Bembo"/>
          <w:b/>
          <w:i w:val="0"/>
          <w:sz w:val="48"/>
          <w:szCs w:val="48"/>
        </w:rPr>
        <w:lastRenderedPageBreak/>
        <w:t>Executive Summary</w:t>
      </w:r>
    </w:p>
    <w:p w14:paraId="098E605F" w14:textId="6F87B72F" w:rsidR="004B7E44" w:rsidRPr="00C16EA7" w:rsidRDefault="008B2C93" w:rsidP="003C2D4B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>The last two decades have seen a tremendous increase in the</w:t>
      </w:r>
      <w:r w:rsidR="00A67492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7C1590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development of AI capabilities. Key developments in hardware such as faster processors capable of parallel computing as well as software that </w:t>
      </w:r>
      <w:r w:rsidR="00246F59" w:rsidRPr="00C16EA7">
        <w:rPr>
          <w:rFonts w:ascii="Bembo" w:hAnsi="Bembo" w:cstheme="minorHAnsi"/>
          <w:color w:val="161718" w:themeColor="text1"/>
          <w:sz w:val="32"/>
          <w:szCs w:val="24"/>
        </w:rPr>
        <w:t>can</w:t>
      </w:r>
      <w:r w:rsidR="007C1590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leverage these developments to process data faster, combined with increased interest in fields such as deep neural architectures ha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ve</w:t>
      </w:r>
      <w:r w:rsidR="007C1590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led to numerous applications.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575605" w:rsidRPr="00C16EA7">
        <w:rPr>
          <w:rFonts w:ascii="Bembo" w:hAnsi="Bembo" w:cstheme="minorHAnsi"/>
          <w:color w:val="161718" w:themeColor="text1"/>
          <w:sz w:val="32"/>
          <w:szCs w:val="24"/>
        </w:rPr>
        <w:t>These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7F2318" w:rsidRPr="00C16EA7">
        <w:rPr>
          <w:rFonts w:ascii="Bembo" w:hAnsi="Bembo" w:cstheme="minorHAnsi"/>
          <w:color w:val="161718" w:themeColor="text1"/>
          <w:sz w:val="32"/>
          <w:szCs w:val="24"/>
        </w:rPr>
        <w:t>developments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have led to productivity </w:t>
      </w:r>
      <w:r w:rsidR="00C31E5A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improvement tools 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and lifesaving applications such as </w:t>
      </w:r>
      <w:r w:rsidR="008C4709" w:rsidRPr="00C16EA7">
        <w:rPr>
          <w:rFonts w:ascii="Bembo" w:hAnsi="Bembo" w:cstheme="minorHAnsi"/>
          <w:color w:val="161718" w:themeColor="text1"/>
          <w:sz w:val="32"/>
          <w:szCs w:val="24"/>
        </w:rPr>
        <w:t>cancer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detect</w:t>
      </w:r>
      <w:r w:rsidR="00B77639" w:rsidRPr="00C16EA7">
        <w:rPr>
          <w:rFonts w:ascii="Bembo" w:hAnsi="Bembo" w:cstheme="minorHAnsi"/>
          <w:color w:val="161718" w:themeColor="text1"/>
          <w:sz w:val="32"/>
          <w:szCs w:val="24"/>
        </w:rPr>
        <w:t>ors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from scann</w:t>
      </w:r>
      <w:r w:rsidR="008241D8" w:rsidRPr="00C16EA7">
        <w:rPr>
          <w:rFonts w:ascii="Bembo" w:hAnsi="Bembo" w:cstheme="minorHAnsi"/>
          <w:color w:val="161718" w:themeColor="text1"/>
          <w:sz w:val="32"/>
          <w:szCs w:val="24"/>
        </w:rPr>
        <w:t>ed</w:t>
      </w:r>
      <w:r w:rsidR="00DF7571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biopsy</w:t>
      </w:r>
      <w:r w:rsidR="00EE4AC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images. But, just like any other technology, deep learning can be misused for malevolent purposes.</w:t>
      </w:r>
    </w:p>
    <w:p w14:paraId="166C8AF9" w14:textId="5D1C1F1D" w:rsidR="008E3568" w:rsidRPr="00C16EA7" w:rsidRDefault="008E3568" w:rsidP="003C2D4B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</w:p>
    <w:p w14:paraId="3613DB87" w14:textId="34EAE34D" w:rsidR="004B7E44" w:rsidRPr="00C16EA7" w:rsidRDefault="008E3568" w:rsidP="00CF0B27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A common form of </w:t>
      </w:r>
      <w:r w:rsidR="00A57315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this </w:t>
      </w:r>
      <w:r w:rsidR="002A633F" w:rsidRPr="00C16EA7">
        <w:rPr>
          <w:rFonts w:ascii="Bembo" w:hAnsi="Bembo" w:cstheme="minorHAnsi"/>
          <w:color w:val="161718" w:themeColor="text1"/>
          <w:sz w:val="32"/>
          <w:szCs w:val="24"/>
        </w:rPr>
        <w:t>misuse</w:t>
      </w:r>
      <w:r w:rsidR="00A57315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2A633F" w:rsidRPr="00C16EA7">
        <w:rPr>
          <w:rFonts w:ascii="Bembo" w:hAnsi="Bembo" w:cstheme="minorHAnsi"/>
          <w:color w:val="161718" w:themeColor="text1"/>
          <w:sz w:val="32"/>
          <w:szCs w:val="24"/>
        </w:rPr>
        <w:t>is</w:t>
      </w:r>
      <w:r w:rsidR="00A57315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>AI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-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generated synthetic media </w:t>
      </w:r>
      <w:r w:rsidR="00CF0B27" w:rsidRPr="00C16EA7">
        <w:rPr>
          <w:rFonts w:ascii="Bembo" w:hAnsi="Bembo" w:cstheme="minorHAnsi"/>
          <w:color w:val="161718" w:themeColor="text1"/>
          <w:sz w:val="32"/>
          <w:szCs w:val="24"/>
        </w:rPr>
        <w:t>that ha</w:t>
      </w:r>
      <w:r w:rsidR="00495901" w:rsidRPr="00C16EA7">
        <w:rPr>
          <w:rFonts w:ascii="Bembo" w:hAnsi="Bembo" w:cstheme="minorHAnsi"/>
          <w:color w:val="161718" w:themeColor="text1"/>
          <w:sz w:val="32"/>
          <w:szCs w:val="24"/>
        </w:rPr>
        <w:t>ve</w:t>
      </w:r>
      <w:r w:rsidR="00CF0B27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seen an increase in malevolent use </w:t>
      </w:r>
      <w:r w:rsidR="007635F0" w:rsidRPr="00C16EA7">
        <w:rPr>
          <w:rFonts w:ascii="Bembo" w:hAnsi="Bembo" w:cstheme="minorHAnsi"/>
          <w:color w:val="161718" w:themeColor="text1"/>
          <w:sz w:val="32"/>
          <w:szCs w:val="24"/>
        </w:rPr>
        <w:t>commonly called as</w:t>
      </w:r>
      <w:r w:rsidR="00CF0B27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Deepfakes:</w:t>
      </w:r>
    </w:p>
    <w:p w14:paraId="1FDE5AA2" w14:textId="77777777" w:rsidR="00CF0B27" w:rsidRPr="00C16EA7" w:rsidRDefault="00CF0B27" w:rsidP="00CF0B27">
      <w:pPr>
        <w:pStyle w:val="ListParagraph"/>
        <w:rPr>
          <w:rFonts w:ascii="Bembo" w:hAnsi="Bembo"/>
          <w:sz w:val="28"/>
          <w:szCs w:val="28"/>
        </w:rPr>
      </w:pPr>
    </w:p>
    <w:p w14:paraId="2902970F" w14:textId="321ECE26" w:rsidR="00CF0B27" w:rsidRPr="00C16EA7" w:rsidRDefault="00CF0B27" w:rsidP="00CF0B27">
      <w:pPr>
        <w:pStyle w:val="ListParagraph"/>
        <w:rPr>
          <w:rFonts w:ascii="Bembo" w:hAnsi="Bembo"/>
          <w:color w:val="222222"/>
          <w:sz w:val="24"/>
          <w:szCs w:val="24"/>
          <w:shd w:val="clear" w:color="auto" w:fill="FFFFFF"/>
        </w:rPr>
      </w:pPr>
      <w:r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 xml:space="preserve">Deepfakes (a portmanteau of "deep learning" and "fake") are synthetic media in which a person in an existing image or video is replaced with someone else's likeness. While the act of faking content is not new, </w:t>
      </w:r>
      <w:r w:rsidR="00F462BF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Deepfakes</w:t>
      </w:r>
      <w:r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 xml:space="preserve"> leverage powerful techniques from machine learning and artificial intelligence to manipulate or generate visual and audio content with a high potential to deceive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…</w:t>
      </w:r>
    </w:p>
    <w:p w14:paraId="7F37DD88" w14:textId="4C61410C" w:rsidR="00092DA1" w:rsidRPr="00C16EA7" w:rsidRDefault="00092DA1" w:rsidP="00CF0B27">
      <w:pPr>
        <w:pStyle w:val="ListParagraph"/>
        <w:rPr>
          <w:rFonts w:ascii="Bembo" w:hAnsi="Bembo"/>
          <w:color w:val="222222"/>
          <w:sz w:val="24"/>
          <w:szCs w:val="24"/>
          <w:shd w:val="clear" w:color="auto" w:fill="FFFFFF"/>
        </w:rPr>
      </w:pPr>
      <w:r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…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Deepfakes have garnered widespread attention for their uses in </w:t>
      </w:r>
      <w:r w:rsidR="009D199E" w:rsidRPr="00C16EA7">
        <w:rPr>
          <w:rFonts w:ascii="Bembo" w:hAnsi="Bembo"/>
          <w:sz w:val="24"/>
          <w:szCs w:val="24"/>
          <w:shd w:val="clear" w:color="auto" w:fill="FFFFFF"/>
        </w:rPr>
        <w:t>celebrity pornographic videos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, </w:t>
      </w:r>
      <w:r w:rsidR="009D199E" w:rsidRPr="00C16EA7">
        <w:rPr>
          <w:rFonts w:ascii="Bembo" w:hAnsi="Bembo"/>
          <w:sz w:val="24"/>
          <w:szCs w:val="24"/>
          <w:shd w:val="clear" w:color="auto" w:fill="FFFFFF"/>
        </w:rPr>
        <w:t>fake news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, </w:t>
      </w:r>
      <w:r w:rsidR="009D199E" w:rsidRPr="00C16EA7">
        <w:rPr>
          <w:rFonts w:ascii="Bembo" w:hAnsi="Bembo"/>
          <w:sz w:val="24"/>
          <w:szCs w:val="24"/>
          <w:shd w:val="clear" w:color="auto" w:fill="FFFFFF"/>
        </w:rPr>
        <w:t>hoaxes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, and </w:t>
      </w:r>
      <w:r w:rsidR="009D199E" w:rsidRPr="00C16EA7">
        <w:rPr>
          <w:rFonts w:ascii="Bembo" w:hAnsi="Bembo"/>
          <w:sz w:val="24"/>
          <w:szCs w:val="24"/>
          <w:shd w:val="clear" w:color="auto" w:fill="FFFFFF"/>
        </w:rPr>
        <w:t>financial fraud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.</w:t>
      </w:r>
      <w:r w:rsidR="002E21A1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 xml:space="preserve"> </w:t>
      </w:r>
      <w:r w:rsidR="009D199E" w:rsidRPr="00C16EA7">
        <w:rPr>
          <w:rFonts w:ascii="Bembo" w:hAnsi="Bembo"/>
          <w:color w:val="222222"/>
          <w:sz w:val="24"/>
          <w:szCs w:val="24"/>
          <w:shd w:val="clear" w:color="auto" w:fill="FFFFFF"/>
        </w:rPr>
        <w:t>This has elicited responses from both industry and government to detect and limit their use</w:t>
      </w:r>
      <w:r w:rsidR="00C16EA7">
        <w:rPr>
          <w:rFonts w:ascii="Bembo" w:hAnsi="Bembo"/>
          <w:color w:val="222222"/>
          <w:sz w:val="24"/>
          <w:szCs w:val="24"/>
          <w:shd w:val="clear" w:color="auto" w:fill="FFFFFF"/>
        </w:rPr>
        <w:t>.</w:t>
      </w:r>
    </w:p>
    <w:p w14:paraId="493D2C5B" w14:textId="1D3A9721" w:rsidR="009D199E" w:rsidRPr="00C16EA7" w:rsidRDefault="00673637" w:rsidP="00092DA1">
      <w:pPr>
        <w:rPr>
          <w:rFonts w:ascii="Bembo" w:hAnsi="Bembo"/>
          <w:sz w:val="36"/>
          <w:szCs w:val="28"/>
        </w:rPr>
      </w:pPr>
      <w:r w:rsidRPr="00C16EA7">
        <w:rPr>
          <w:rFonts w:ascii="Bembo" w:hAnsi="Bembo"/>
          <w:sz w:val="36"/>
          <w:szCs w:val="28"/>
        </w:rPr>
        <w:t xml:space="preserve"> </w:t>
      </w:r>
    </w:p>
    <w:p w14:paraId="4FD6C937" w14:textId="62D76517" w:rsidR="00650BF1" w:rsidRPr="00C16EA7" w:rsidRDefault="00650BF1" w:rsidP="00CF0B27">
      <w:pPr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Below is an example of how a </w:t>
      </w:r>
      <w:r w:rsidR="00557D7A" w:rsidRPr="00C16EA7">
        <w:rPr>
          <w:rFonts w:ascii="Bembo" w:hAnsi="Bembo" w:cstheme="minorHAnsi"/>
          <w:color w:val="161718" w:themeColor="text1"/>
          <w:sz w:val="32"/>
          <w:szCs w:val="24"/>
        </w:rPr>
        <w:t>deepfake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has been used to morph the face of actor Steve Buscemi on the actual image of Jennifer Lawrence</w:t>
      </w:r>
      <w:r w:rsidR="0069489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(</w:t>
      </w:r>
      <w:r w:rsidR="0069489B" w:rsidRPr="00C16EA7">
        <w:rPr>
          <w:rFonts w:ascii="Bembo" w:hAnsi="Bembo" w:cstheme="minorHAnsi"/>
          <w:b/>
          <w:bCs/>
          <w:color w:val="161718" w:themeColor="text1"/>
          <w:sz w:val="32"/>
          <w:szCs w:val="24"/>
        </w:rPr>
        <w:t xml:space="preserve">Click on </w:t>
      </w:r>
      <w:r w:rsidR="002339D0" w:rsidRPr="00C16EA7">
        <w:rPr>
          <w:rFonts w:ascii="Bembo" w:hAnsi="Bembo" w:cstheme="minorHAnsi"/>
          <w:b/>
          <w:bCs/>
          <w:color w:val="161718" w:themeColor="text1"/>
          <w:sz w:val="32"/>
          <w:szCs w:val="24"/>
        </w:rPr>
        <w:t xml:space="preserve">the </w:t>
      </w:r>
      <w:r w:rsidR="0069489B" w:rsidRPr="00C16EA7">
        <w:rPr>
          <w:rFonts w:ascii="Bembo" w:hAnsi="Bembo" w:cstheme="minorHAnsi"/>
          <w:b/>
          <w:bCs/>
          <w:color w:val="161718" w:themeColor="text1"/>
          <w:sz w:val="32"/>
          <w:szCs w:val="24"/>
        </w:rPr>
        <w:t>play button</w:t>
      </w:r>
      <w:r w:rsidR="0069489B" w:rsidRPr="00C16EA7">
        <w:rPr>
          <w:rFonts w:ascii="Bembo" w:hAnsi="Bembo" w:cstheme="minorHAnsi"/>
          <w:color w:val="161718" w:themeColor="text1"/>
          <w:sz w:val="32"/>
          <w:szCs w:val="24"/>
        </w:rPr>
        <w:t>)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>:</w:t>
      </w:r>
    </w:p>
    <w:p w14:paraId="4AE9C5BD" w14:textId="3042DBDE" w:rsidR="00650BF1" w:rsidRPr="00C16EA7" w:rsidRDefault="00650BF1" w:rsidP="00650BF1">
      <w:pPr>
        <w:jc w:val="center"/>
        <w:rPr>
          <w:rFonts w:ascii="Bembo" w:hAnsi="Bembo" w:cstheme="minorHAnsi"/>
          <w:color w:val="161718" w:themeColor="text1"/>
          <w:sz w:val="36"/>
          <w:szCs w:val="28"/>
        </w:rPr>
      </w:pPr>
    </w:p>
    <w:p w14:paraId="355BFFAF" w14:textId="2FAF04C6" w:rsidR="00CF0B27" w:rsidRPr="00C16EA7" w:rsidRDefault="003C4919" w:rsidP="00CF0B27">
      <w:pPr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noProof/>
          <w:color w:val="161718" w:themeColor="text1"/>
          <w:sz w:val="36"/>
          <w:szCs w:val="28"/>
        </w:rPr>
        <w:drawing>
          <wp:anchor distT="0" distB="0" distL="114300" distR="114300" simplePos="0" relativeHeight="251661312" behindDoc="1" locked="0" layoutInCell="1" allowOverlap="1" wp14:anchorId="20F218B0" wp14:editId="72A8E2B4">
            <wp:simplePos x="0" y="0"/>
            <wp:positionH relativeFrom="column">
              <wp:posOffset>8890</wp:posOffset>
            </wp:positionH>
            <wp:positionV relativeFrom="paragraph">
              <wp:posOffset>23427</wp:posOffset>
            </wp:positionV>
            <wp:extent cx="219456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8" name="Video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697&quot; height=&quot;392&quot; src=&quot;https://www.youtube.com/embed/iHv6Q9ychnA&quot; frameborder=&quot;0&quot; allow=&quot;accelerometer; autoplay; encrypted-media; gyroscope; picture-in-picture&quot; allowfullscreen&gt;&lt;/iframe&gt;" h="392" w="69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BFE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We propose the use of deep learning techniques to create an app “Sentinel”, where users can get a report of websites where </w:t>
      </w:r>
      <w:r w:rsidR="004D76C9" w:rsidRPr="00C16EA7">
        <w:rPr>
          <w:rFonts w:ascii="Bembo" w:hAnsi="Bembo" w:cstheme="minorHAnsi"/>
          <w:color w:val="161718" w:themeColor="text1"/>
          <w:sz w:val="32"/>
          <w:szCs w:val="24"/>
        </w:rPr>
        <w:t>malicious content with their faces w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as</w:t>
      </w:r>
      <w:r w:rsidR="004D76C9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seen so that they can be removed. </w:t>
      </w:r>
      <w:r w:rsidR="009E2C22" w:rsidRPr="00C16EA7">
        <w:rPr>
          <w:rFonts w:ascii="Bembo" w:hAnsi="Bembo" w:cstheme="minorHAnsi"/>
          <w:color w:val="161718" w:themeColor="text1"/>
          <w:sz w:val="32"/>
          <w:szCs w:val="24"/>
        </w:rPr>
        <w:t>Sentinel uses facial recognition and super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-</w:t>
      </w:r>
      <w:r w:rsidR="009E2C22" w:rsidRPr="00C16EA7">
        <w:rPr>
          <w:rFonts w:ascii="Bembo" w:hAnsi="Bembo" w:cstheme="minorHAnsi"/>
          <w:color w:val="161718" w:themeColor="text1"/>
          <w:sz w:val="32"/>
          <w:szCs w:val="24"/>
        </w:rPr>
        <w:t>resolution models to detect undesirable media on platforms known to host such malicious content such as photo and gif buckets</w:t>
      </w:r>
      <w:r w:rsidR="00781BA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(</w:t>
      </w:r>
      <w:proofErr w:type="spellStart"/>
      <w:r w:rsidR="00781BAB" w:rsidRPr="00C16EA7">
        <w:rPr>
          <w:rFonts w:ascii="Bembo" w:hAnsi="Bembo" w:cstheme="minorHAnsi"/>
          <w:color w:val="161718" w:themeColor="text1"/>
          <w:sz w:val="32"/>
          <w:szCs w:val="24"/>
        </w:rPr>
        <w:t>Imgur</w:t>
      </w:r>
      <w:proofErr w:type="spellEnd"/>
      <w:r w:rsidR="00781BA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, </w:t>
      </w:r>
      <w:proofErr w:type="spellStart"/>
      <w:r w:rsidR="00781BAB" w:rsidRPr="00C16EA7">
        <w:rPr>
          <w:rFonts w:ascii="Bembo" w:hAnsi="Bembo" w:cstheme="minorHAnsi"/>
          <w:color w:val="161718" w:themeColor="text1"/>
          <w:sz w:val="32"/>
          <w:szCs w:val="24"/>
        </w:rPr>
        <w:t>Gfycat</w:t>
      </w:r>
      <w:proofErr w:type="spellEnd"/>
      <w:r w:rsidR="00781BAB" w:rsidRPr="00C16EA7">
        <w:rPr>
          <w:rFonts w:ascii="Bembo" w:hAnsi="Bembo" w:cstheme="minorHAnsi"/>
          <w:color w:val="161718" w:themeColor="text1"/>
          <w:sz w:val="32"/>
          <w:szCs w:val="24"/>
        </w:rPr>
        <w:t>)</w:t>
      </w:r>
      <w:r w:rsidR="009E2C22" w:rsidRPr="00C16EA7">
        <w:rPr>
          <w:rFonts w:ascii="Bembo" w:hAnsi="Bembo" w:cstheme="minorHAnsi"/>
          <w:color w:val="161718" w:themeColor="text1"/>
          <w:sz w:val="32"/>
          <w:szCs w:val="24"/>
        </w:rPr>
        <w:t>, pornographic websites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,</w:t>
      </w:r>
      <w:r w:rsidR="009E2C22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and those on the dark web.</w:t>
      </w:r>
      <w:r w:rsidR="009660F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Sentinel </w:t>
      </w:r>
      <w:r w:rsidR="009660F6" w:rsidRPr="00C16EA7">
        <w:rPr>
          <w:rFonts w:ascii="Bembo" w:hAnsi="Bembo" w:cstheme="minorHAnsi"/>
          <w:color w:val="161718" w:themeColor="text1"/>
          <w:sz w:val="32"/>
          <w:szCs w:val="24"/>
        </w:rPr>
        <w:lastRenderedPageBreak/>
        <w:t>provide</w:t>
      </w:r>
      <w:r w:rsidR="00A178D4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s </w:t>
      </w:r>
      <w:r w:rsidR="009660F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users </w:t>
      </w:r>
      <w:r w:rsidR="00AB3EAD" w:rsidRPr="00C16EA7">
        <w:rPr>
          <w:rFonts w:ascii="Bembo" w:hAnsi="Bembo" w:cstheme="minorHAnsi"/>
          <w:color w:val="161718" w:themeColor="text1"/>
          <w:sz w:val="32"/>
          <w:szCs w:val="24"/>
        </w:rPr>
        <w:t>a</w:t>
      </w:r>
      <w:r w:rsidR="009660F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CD66AF" w:rsidRPr="00C16EA7">
        <w:rPr>
          <w:rFonts w:ascii="Bembo" w:hAnsi="Bembo" w:cstheme="minorHAnsi"/>
          <w:color w:val="161718" w:themeColor="text1"/>
          <w:sz w:val="32"/>
          <w:szCs w:val="24"/>
        </w:rPr>
        <w:t>web</w:t>
      </w:r>
      <w:r w:rsidR="00521A88" w:rsidRPr="00C16EA7">
        <w:rPr>
          <w:rFonts w:ascii="Bembo" w:hAnsi="Bembo" w:cstheme="minorHAnsi"/>
          <w:color w:val="161718" w:themeColor="text1"/>
          <w:sz w:val="32"/>
          <w:szCs w:val="24"/>
        </w:rPr>
        <w:t>/mobile</w:t>
      </w:r>
      <w:r w:rsidR="00CD66AF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9660F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interface where an individual can upload their </w:t>
      </w:r>
      <w:r w:rsidR="009F55B2" w:rsidRPr="00C16EA7">
        <w:rPr>
          <w:rFonts w:ascii="Bembo" w:hAnsi="Bembo" w:cstheme="minorHAnsi"/>
          <w:color w:val="161718" w:themeColor="text1"/>
          <w:sz w:val="32"/>
          <w:szCs w:val="24"/>
        </w:rPr>
        <w:t>picture and</w:t>
      </w:r>
      <w:r w:rsidR="009660F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see if there is any content that matches these known malicious platforms.</w:t>
      </w:r>
      <w:r w:rsidR="005730D9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The target content is matched using facial recognition on deep faked images and video thumbnails</w:t>
      </w:r>
      <w:r w:rsidR="0010080F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extracted from</w:t>
      </w:r>
      <w:r w:rsidR="00BF1AAF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  <w:r w:rsidR="0010080F" w:rsidRPr="00C16EA7">
        <w:rPr>
          <w:rFonts w:ascii="Bembo" w:hAnsi="Bembo" w:cstheme="minorHAnsi"/>
          <w:color w:val="161718" w:themeColor="text1"/>
          <w:sz w:val="32"/>
          <w:szCs w:val="24"/>
        </w:rPr>
        <w:t>a list of websites known to host malicious content</w:t>
      </w:r>
      <w:r w:rsidR="005730D9" w:rsidRPr="00C16EA7">
        <w:rPr>
          <w:rFonts w:ascii="Bembo" w:hAnsi="Bembo" w:cstheme="minorHAnsi"/>
          <w:color w:val="161718" w:themeColor="text1"/>
          <w:sz w:val="32"/>
          <w:szCs w:val="24"/>
        </w:rPr>
        <w:t>.</w:t>
      </w:r>
    </w:p>
    <w:p w14:paraId="47693DF6" w14:textId="4B98C73E" w:rsidR="005730D9" w:rsidRPr="00C16EA7" w:rsidRDefault="005730D9" w:rsidP="00CF0B27">
      <w:pPr>
        <w:rPr>
          <w:rFonts w:ascii="Bembo" w:hAnsi="Bembo" w:cstheme="minorHAnsi"/>
          <w:color w:val="161718" w:themeColor="text1"/>
          <w:sz w:val="36"/>
          <w:szCs w:val="28"/>
        </w:rPr>
      </w:pPr>
    </w:p>
    <w:p w14:paraId="7F7B99F7" w14:textId="14929417" w:rsidR="008B6E55" w:rsidRPr="00C16EA7" w:rsidRDefault="00FF2FBC" w:rsidP="00CF0B27">
      <w:pPr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>T</w:t>
      </w:r>
      <w:r w:rsidR="005730D9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he application is in its initial stages and cannot yet differentiate between non-deep fake </w:t>
      </w:r>
      <w:r w:rsidR="008B6E55" w:rsidRPr="00C16EA7">
        <w:rPr>
          <w:rFonts w:ascii="Bembo" w:hAnsi="Bembo" w:cstheme="minorHAnsi"/>
          <w:color w:val="161718" w:themeColor="text1"/>
          <w:sz w:val="32"/>
          <w:szCs w:val="24"/>
        </w:rPr>
        <w:t>content and deep fake content. Moreover, the application will not be able to identify malicious content if the thumbnails do not contain an image of the person.</w:t>
      </w:r>
      <w:r w:rsidR="000E0F2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It is assumed that all content on websites identified as malicious is undesirable and needs to be taken down.</w:t>
      </w:r>
    </w:p>
    <w:p w14:paraId="23E69070" w14:textId="77777777" w:rsidR="002D3BE4" w:rsidRPr="00C16EA7" w:rsidRDefault="002D3BE4" w:rsidP="004B7E44">
      <w:pPr>
        <w:rPr>
          <w:rFonts w:ascii="Bembo" w:hAnsi="Bembo"/>
          <w:sz w:val="36"/>
          <w:szCs w:val="28"/>
        </w:rPr>
      </w:pPr>
    </w:p>
    <w:p w14:paraId="22EB8DD2" w14:textId="77777777" w:rsidR="00187E34" w:rsidRPr="00C16EA7" w:rsidRDefault="00187E34" w:rsidP="00187E34">
      <w:pPr>
        <w:pStyle w:val="Heading3"/>
        <w:rPr>
          <w:rFonts w:ascii="Bembo" w:hAnsi="Bembo"/>
          <w:color w:val="161718" w:themeColor="text1"/>
          <w:sz w:val="48"/>
          <w:szCs w:val="48"/>
        </w:rPr>
      </w:pPr>
      <w:r w:rsidRPr="00C16EA7">
        <w:rPr>
          <w:rFonts w:ascii="Bembo" w:hAnsi="Bembo"/>
          <w:b/>
          <w:i w:val="0"/>
          <w:sz w:val="48"/>
          <w:szCs w:val="48"/>
        </w:rPr>
        <w:t>Methodology</w:t>
      </w:r>
    </w:p>
    <w:p w14:paraId="147C310B" w14:textId="779F689B" w:rsidR="00BA7456" w:rsidRPr="00C16EA7" w:rsidRDefault="002F30DB" w:rsidP="002F30DB">
      <w:pPr>
        <w:pStyle w:val="ListParagraph"/>
        <w:numPr>
          <w:ilvl w:val="0"/>
          <w:numId w:val="7"/>
        </w:numPr>
        <w:jc w:val="both"/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</w:pP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User uploads their pictures</w:t>
      </w:r>
      <w:r w:rsidR="00AE1D23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 (preferably taken at various angles)</w:t>
      </w: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 to Sentinel.com</w:t>
      </w:r>
      <w:r w:rsidR="00AE1D23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,</w:t>
      </w:r>
    </w:p>
    <w:p w14:paraId="0519D8BC" w14:textId="6856F2CC" w:rsidR="002F30DB" w:rsidRPr="00C16EA7" w:rsidRDefault="002F30DB" w:rsidP="002F30DB">
      <w:pPr>
        <w:pStyle w:val="ListParagraph"/>
        <w:numPr>
          <w:ilvl w:val="0"/>
          <w:numId w:val="7"/>
        </w:numPr>
        <w:jc w:val="both"/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</w:pP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Sentinel.com scrapes thumbnails from malicious websites such as pornographic websites, image/gif buckets (</w:t>
      </w:r>
      <w:proofErr w:type="spellStart"/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Imgur</w:t>
      </w:r>
      <w:proofErr w:type="spellEnd"/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, </w:t>
      </w:r>
      <w:proofErr w:type="spellStart"/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Gfycat</w:t>
      </w:r>
      <w:proofErr w:type="spellEnd"/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)</w:t>
      </w:r>
      <w:r w:rsidR="002339D0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,</w:t>
      </w: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 etc.</w:t>
      </w:r>
    </w:p>
    <w:p w14:paraId="2590A6E6" w14:textId="39A7E197" w:rsidR="001F5AB9" w:rsidRPr="00C16EA7" w:rsidRDefault="002A1ED0" w:rsidP="002F30DB">
      <w:pPr>
        <w:pStyle w:val="ListParagraph"/>
        <w:numPr>
          <w:ilvl w:val="0"/>
          <w:numId w:val="7"/>
        </w:numPr>
        <w:jc w:val="both"/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</w:pP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Thumbnail i</w:t>
      </w:r>
      <w:r w:rsidR="001F5AB9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mages are enhanced using </w:t>
      </w:r>
      <w:r w:rsidR="002339D0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a </w:t>
      </w:r>
      <w:r w:rsidR="001F5AB9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super</w:t>
      </w:r>
      <w:r w:rsidR="002339D0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-</w:t>
      </w:r>
      <w:r w:rsidR="001F5AB9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resolution network</w:t>
      </w: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 and are used as test images</w:t>
      </w:r>
      <w:r w:rsidR="005349CB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.</w:t>
      </w:r>
    </w:p>
    <w:p w14:paraId="52916C71" w14:textId="1010AE33" w:rsidR="00DD20DE" w:rsidRPr="00C16EA7" w:rsidRDefault="002A1ED0" w:rsidP="00DD20DE">
      <w:pPr>
        <w:pStyle w:val="ListParagraph"/>
        <w:numPr>
          <w:ilvl w:val="0"/>
          <w:numId w:val="7"/>
        </w:numPr>
        <w:jc w:val="both"/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</w:pP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Images uploaded by user</w:t>
      </w:r>
      <w:r w:rsidR="002339D0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s</w:t>
      </w: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 are treated as </w:t>
      </w:r>
      <w:r w:rsidR="002339D0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a </w:t>
      </w: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training dataset and </w:t>
      </w:r>
      <w:r w:rsidR="002339D0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the </w:t>
      </w: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VGGFace model is used </w:t>
      </w:r>
      <w:r w:rsidR="0021374E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to identify if the thumbnail contains</w:t>
      </w:r>
      <w:r w:rsidR="00721D87"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 xml:space="preserve"> the user’s face.</w:t>
      </w:r>
    </w:p>
    <w:p w14:paraId="6CEF8678" w14:textId="4E9FBB33" w:rsidR="00DD20DE" w:rsidRPr="00C16EA7" w:rsidRDefault="00DD20DE" w:rsidP="00DD20DE">
      <w:pPr>
        <w:pStyle w:val="ListParagraph"/>
        <w:numPr>
          <w:ilvl w:val="0"/>
          <w:numId w:val="7"/>
        </w:numPr>
        <w:jc w:val="both"/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</w:pPr>
      <w:r w:rsidRPr="00C16EA7">
        <w:rPr>
          <w:rFonts w:ascii="Bembo" w:eastAsiaTheme="minorEastAsia" w:hAnsi="Bembo" w:cstheme="minorHAnsi"/>
          <w:color w:val="161718" w:themeColor="text1"/>
          <w:sz w:val="32"/>
          <w:szCs w:val="24"/>
          <w:lang w:val="en-US"/>
        </w:rPr>
        <w:t>Sentinel provides a report with links to malicious content, which can then be reported to authorities to be taken down.</w:t>
      </w:r>
    </w:p>
    <w:p w14:paraId="7B7232AF" w14:textId="591A3376" w:rsidR="00BA7456" w:rsidRPr="00C16EA7" w:rsidRDefault="003E6EEE" w:rsidP="003E6EEE">
      <w:pPr>
        <w:jc w:val="center"/>
        <w:rPr>
          <w:rFonts w:ascii="Bembo" w:hAnsi="Bembo"/>
          <w:color w:val="161718" w:themeColor="text1"/>
          <w:sz w:val="36"/>
          <w:szCs w:val="28"/>
        </w:rPr>
      </w:pPr>
      <w:r w:rsidRPr="00C16EA7">
        <w:rPr>
          <w:rFonts w:ascii="Bembo" w:hAnsi="Bembo"/>
          <w:noProof/>
          <w:sz w:val="36"/>
          <w:szCs w:val="28"/>
        </w:rPr>
        <w:drawing>
          <wp:inline distT="0" distB="0" distL="0" distR="0" wp14:anchorId="5D35103B" wp14:editId="0FA6C1F4">
            <wp:extent cx="4043045" cy="1539973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78"/>
                    <a:stretch/>
                  </pic:blipFill>
                  <pic:spPr bwMode="auto">
                    <a:xfrm>
                      <a:off x="0" y="0"/>
                      <a:ext cx="4084673" cy="155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FB9F" w14:textId="77777777" w:rsidR="00314571" w:rsidRDefault="00314571" w:rsidP="00600A38">
      <w:pPr>
        <w:pStyle w:val="Heading3"/>
        <w:rPr>
          <w:rFonts w:ascii="Bembo" w:hAnsi="Bembo"/>
          <w:b/>
          <w:i w:val="0"/>
          <w:sz w:val="48"/>
          <w:szCs w:val="48"/>
        </w:rPr>
      </w:pPr>
    </w:p>
    <w:p w14:paraId="2F47406F" w14:textId="77777777" w:rsidR="00314571" w:rsidRDefault="00314571" w:rsidP="00600A38">
      <w:pPr>
        <w:pStyle w:val="Heading3"/>
        <w:rPr>
          <w:rFonts w:ascii="Bembo" w:hAnsi="Bembo"/>
          <w:b/>
          <w:i w:val="0"/>
          <w:sz w:val="48"/>
          <w:szCs w:val="48"/>
        </w:rPr>
      </w:pPr>
    </w:p>
    <w:p w14:paraId="670F4C8C" w14:textId="686CC179" w:rsidR="00D67678" w:rsidRPr="00C16EA7" w:rsidRDefault="00D67678" w:rsidP="00600A38">
      <w:pPr>
        <w:pStyle w:val="Heading3"/>
        <w:rPr>
          <w:rFonts w:ascii="Bembo" w:hAnsi="Bembo"/>
          <w:b/>
          <w:i w:val="0"/>
          <w:sz w:val="48"/>
          <w:szCs w:val="48"/>
        </w:rPr>
      </w:pPr>
      <w:r w:rsidRPr="00C16EA7">
        <w:rPr>
          <w:rFonts w:ascii="Bembo" w:hAnsi="Bembo"/>
          <w:b/>
          <w:i w:val="0"/>
          <w:sz w:val="48"/>
          <w:szCs w:val="48"/>
        </w:rPr>
        <w:lastRenderedPageBreak/>
        <w:t>Assumptions</w:t>
      </w:r>
    </w:p>
    <w:p w14:paraId="6F1FF865" w14:textId="134F5EA0" w:rsidR="00D67678" w:rsidRPr="00C16EA7" w:rsidRDefault="003D53BD" w:rsidP="00100654">
      <w:pPr>
        <w:pStyle w:val="ListParagraph"/>
        <w:numPr>
          <w:ilvl w:val="0"/>
          <w:numId w:val="5"/>
        </w:numPr>
        <w:jc w:val="both"/>
        <w:rPr>
          <w:rFonts w:ascii="Bembo" w:hAnsi="Bembo" w:cstheme="minorHAnsi"/>
          <w:color w:val="161718" w:themeColor="text1"/>
          <w:sz w:val="32"/>
          <w:szCs w:val="32"/>
        </w:rPr>
      </w:pPr>
      <w:r w:rsidRPr="00C16EA7">
        <w:rPr>
          <w:rFonts w:ascii="Bembo" w:hAnsi="Bembo" w:cstheme="minorHAnsi"/>
          <w:color w:val="161718" w:themeColor="text1"/>
          <w:sz w:val="32"/>
          <w:szCs w:val="32"/>
        </w:rPr>
        <w:t xml:space="preserve">All content on malicious websites is undesirable – even if it is not a </w:t>
      </w:r>
      <w:r w:rsidR="00421495" w:rsidRPr="00C16EA7">
        <w:rPr>
          <w:rFonts w:ascii="Bembo" w:hAnsi="Bembo" w:cstheme="minorHAnsi"/>
          <w:color w:val="161718" w:themeColor="text1"/>
          <w:sz w:val="32"/>
          <w:szCs w:val="32"/>
        </w:rPr>
        <w:t>deep fake</w:t>
      </w:r>
      <w:r w:rsidR="00A2397F" w:rsidRPr="00C16EA7">
        <w:rPr>
          <w:rFonts w:ascii="Bembo" w:hAnsi="Bembo" w:cstheme="minorHAnsi"/>
          <w:color w:val="161718" w:themeColor="text1"/>
          <w:sz w:val="32"/>
          <w:szCs w:val="32"/>
        </w:rPr>
        <w:t>.</w:t>
      </w:r>
    </w:p>
    <w:p w14:paraId="388937AC" w14:textId="63BA942D" w:rsidR="00D67678" w:rsidRPr="00C16EA7" w:rsidRDefault="00A2397F" w:rsidP="00D463AF">
      <w:pPr>
        <w:pStyle w:val="ListParagraph"/>
        <w:numPr>
          <w:ilvl w:val="0"/>
          <w:numId w:val="5"/>
        </w:numPr>
        <w:jc w:val="both"/>
        <w:rPr>
          <w:rFonts w:ascii="Bembo" w:hAnsi="Bembo" w:cstheme="minorHAnsi"/>
          <w:color w:val="161718" w:themeColor="text1"/>
          <w:sz w:val="32"/>
          <w:szCs w:val="32"/>
        </w:rPr>
      </w:pPr>
      <w:r w:rsidRPr="00C16EA7">
        <w:rPr>
          <w:rFonts w:ascii="Bembo" w:hAnsi="Bembo" w:cstheme="minorHAnsi"/>
          <w:color w:val="161718" w:themeColor="text1"/>
          <w:sz w:val="32"/>
          <w:szCs w:val="32"/>
        </w:rPr>
        <w:t>Users will provide adequate photos to Sentinel.com from various angles</w:t>
      </w:r>
    </w:p>
    <w:p w14:paraId="07D35EAA" w14:textId="77777777" w:rsidR="00773375" w:rsidRPr="00C16EA7" w:rsidRDefault="00773375" w:rsidP="00773375">
      <w:pPr>
        <w:jc w:val="both"/>
        <w:rPr>
          <w:rFonts w:ascii="Bembo" w:hAnsi="Bembo" w:cstheme="minorHAnsi"/>
          <w:color w:val="161718" w:themeColor="text1"/>
          <w:sz w:val="32"/>
          <w:szCs w:val="32"/>
        </w:rPr>
      </w:pPr>
    </w:p>
    <w:p w14:paraId="03299A6E" w14:textId="1CDE7596" w:rsidR="00D463AF" w:rsidRPr="00C16EA7" w:rsidRDefault="001A62FC" w:rsidP="00D463AF">
      <w:pPr>
        <w:pStyle w:val="Heading3"/>
        <w:rPr>
          <w:rFonts w:ascii="Bembo" w:hAnsi="Bembo"/>
          <w:b/>
          <w:i w:val="0"/>
          <w:sz w:val="48"/>
          <w:szCs w:val="48"/>
        </w:rPr>
      </w:pPr>
      <w:r w:rsidRPr="00C16EA7">
        <w:rPr>
          <w:rFonts w:ascii="Bembo" w:hAnsi="Bembo"/>
          <w:b/>
          <w:i w:val="0"/>
          <w:sz w:val="48"/>
          <w:szCs w:val="48"/>
        </w:rPr>
        <w:t>Results</w:t>
      </w:r>
    </w:p>
    <w:p w14:paraId="7992E763" w14:textId="46E70FD4" w:rsidR="003519FD" w:rsidRPr="00C16EA7" w:rsidRDefault="00AE2E71" w:rsidP="00D17A46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Cameron Diaz, a popular actress was chosen as a fictional client. The VGGFace model was trained using the below </w:t>
      </w:r>
      <w:r w:rsidR="009F298F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anchor 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>images of Cameron: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5"/>
        <w:gridCol w:w="2040"/>
        <w:gridCol w:w="2040"/>
        <w:gridCol w:w="1911"/>
        <w:gridCol w:w="2040"/>
      </w:tblGrid>
      <w:tr w:rsidR="00AE2E71" w:rsidRPr="00C16EA7" w14:paraId="588D0020" w14:textId="77777777" w:rsidTr="007C2767">
        <w:tc>
          <w:tcPr>
            <w:tcW w:w="1905" w:type="dxa"/>
          </w:tcPr>
          <w:p w14:paraId="0B68C82F" w14:textId="749E1679" w:rsidR="00AE2E71" w:rsidRPr="00C16EA7" w:rsidRDefault="00DE5F02" w:rsidP="00DE5F0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  <w:t>A</w:t>
            </w:r>
            <w:r w:rsidR="00AE2E71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drawing>
                <wp:inline distT="0" distB="0" distL="0" distR="0" wp14:anchorId="6833EBD2" wp14:editId="5278873D">
                  <wp:extent cx="1171739" cy="1267002"/>
                  <wp:effectExtent l="0" t="0" r="9525" b="9525"/>
                  <wp:docPr id="39" name="Picture 3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cameron-diaz-train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 w14:paraId="4DD46D85" w14:textId="4341C86F" w:rsidR="00AE2E71" w:rsidRPr="00C16EA7" w:rsidRDefault="00DE5F02" w:rsidP="00DE5F0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t>B</w:t>
            </w:r>
            <w:r w:rsidR="00AE2E71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drawing>
                <wp:inline distT="0" distB="0" distL="0" distR="0" wp14:anchorId="3BB4351A" wp14:editId="7E908658">
                  <wp:extent cx="1266825" cy="1266825"/>
                  <wp:effectExtent l="0" t="0" r="9525" b="9525"/>
                  <wp:docPr id="40" name="Picture 40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ameron-diaz-train2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1" t="2807" r="14896" b="2807"/>
                          <a:stretch/>
                        </pic:blipFill>
                        <pic:spPr bwMode="auto">
                          <a:xfrm>
                            <a:off x="0" y="0"/>
                            <a:ext cx="1269612" cy="126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 w14:paraId="697A54DD" w14:textId="13A92F36" w:rsidR="00AE2E71" w:rsidRPr="00C16EA7" w:rsidRDefault="00DE5F02" w:rsidP="00DE5F0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  <w:t>C</w:t>
            </w:r>
            <w:r w:rsidR="00AE2E71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drawing>
                <wp:inline distT="0" distB="0" distL="0" distR="0" wp14:anchorId="34BD03EE" wp14:editId="6B769C1E">
                  <wp:extent cx="1266825" cy="1266825"/>
                  <wp:effectExtent l="0" t="0" r="9525" b="9525"/>
                  <wp:docPr id="41" name="Picture 41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cameron-diaz-train3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14" t="6141" r="10071" b="9407"/>
                          <a:stretch/>
                        </pic:blipFill>
                        <pic:spPr bwMode="auto">
                          <a:xfrm>
                            <a:off x="0" y="0"/>
                            <a:ext cx="1267506" cy="1267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1" w:type="dxa"/>
          </w:tcPr>
          <w:p w14:paraId="1516A26A" w14:textId="70AACBFE" w:rsidR="00AE2E71" w:rsidRPr="00C16EA7" w:rsidRDefault="00DE5F02" w:rsidP="00DE5F0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t>D</w:t>
            </w:r>
            <w:r w:rsidR="00AE2E71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drawing>
                <wp:inline distT="0" distB="0" distL="0" distR="0" wp14:anchorId="3BD1197D" wp14:editId="3796B4CA">
                  <wp:extent cx="1185545" cy="1266825"/>
                  <wp:effectExtent l="0" t="0" r="0" b="9525"/>
                  <wp:docPr id="42" name="Picture 42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ameron-diaz-train4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2" r="5322" b="19338"/>
                          <a:stretch/>
                        </pic:blipFill>
                        <pic:spPr bwMode="auto">
                          <a:xfrm>
                            <a:off x="0" y="0"/>
                            <a:ext cx="1186521" cy="1267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 w14:paraId="20618737" w14:textId="1032F90B" w:rsidR="00AE2E71" w:rsidRPr="00C16EA7" w:rsidRDefault="00DE5F02" w:rsidP="00DE5F0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6"/>
                <w:szCs w:val="28"/>
              </w:rPr>
              <w:t>E</w:t>
            </w:r>
            <w:r w:rsidR="00AE2E71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6"/>
                <w:szCs w:val="28"/>
              </w:rPr>
              <w:drawing>
                <wp:inline distT="0" distB="0" distL="0" distR="0" wp14:anchorId="7CB8BC4D" wp14:editId="20DFA248">
                  <wp:extent cx="1271016" cy="1271016"/>
                  <wp:effectExtent l="0" t="0" r="5715" b="5715"/>
                  <wp:docPr id="43" name="Picture 43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ameron-diaz-train5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15" r="8094" b="10942"/>
                          <a:stretch/>
                        </pic:blipFill>
                        <pic:spPr bwMode="auto">
                          <a:xfrm>
                            <a:off x="0" y="0"/>
                            <a:ext cx="1271016" cy="1271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2D05" w14:textId="77777777" w:rsidR="00AE2E71" w:rsidRPr="00C16EA7" w:rsidRDefault="00AE2E71" w:rsidP="00D17A46">
      <w:pPr>
        <w:jc w:val="both"/>
        <w:rPr>
          <w:rFonts w:ascii="Bembo" w:hAnsi="Bembo" w:cstheme="minorHAnsi"/>
          <w:color w:val="161718" w:themeColor="text1"/>
          <w:sz w:val="36"/>
          <w:szCs w:val="28"/>
        </w:rPr>
      </w:pPr>
    </w:p>
    <w:p w14:paraId="36EDF93B" w14:textId="1EC5D2DA" w:rsidR="008A04DA" w:rsidRPr="00C16EA7" w:rsidRDefault="009F298F" w:rsidP="00283C0E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>The test set included a mix of valid test images (</w:t>
      </w:r>
      <w:r w:rsidR="001D15F3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Resolution enhanced - 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>Thumbnail screenshots of deep fakes from malicious websites) as well as images of other actresses, to see how well the model could differentiate between positive and negatives cases: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1"/>
        <w:gridCol w:w="2219"/>
        <w:gridCol w:w="2689"/>
        <w:gridCol w:w="2427"/>
      </w:tblGrid>
      <w:tr w:rsidR="00FC0F1E" w:rsidRPr="00C16EA7" w14:paraId="75FDC0EF" w14:textId="77777777" w:rsidTr="002067B0">
        <w:trPr>
          <w:jc w:val="center"/>
        </w:trPr>
        <w:tc>
          <w:tcPr>
            <w:tcW w:w="2601" w:type="dxa"/>
          </w:tcPr>
          <w:p w14:paraId="1A3C1C8A" w14:textId="1E4E1F76" w:rsidR="00291256" w:rsidRPr="00C16EA7" w:rsidRDefault="000042C7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  <w:t>1</w:t>
            </w:r>
            <w:r w:rsidR="00291256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13D9849B" wp14:editId="1E62B0A1">
                  <wp:extent cx="1544595" cy="981094"/>
                  <wp:effectExtent l="0" t="0" r="0" b="0"/>
                  <wp:docPr id="44" name="Picture 44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ameron-diaz1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66" r="13860" b="19447"/>
                          <a:stretch/>
                        </pic:blipFill>
                        <pic:spPr bwMode="auto">
                          <a:xfrm>
                            <a:off x="0" y="0"/>
                            <a:ext cx="1617928" cy="1027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9" w:type="dxa"/>
          </w:tcPr>
          <w:p w14:paraId="0F1FA5BD" w14:textId="3619A592" w:rsidR="00291256" w:rsidRPr="00C16EA7" w:rsidRDefault="000042C7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  <w:t>2</w:t>
            </w:r>
            <w:r w:rsidR="00291256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2A38B55C" wp14:editId="6E0A205B">
                  <wp:extent cx="1296533" cy="972680"/>
                  <wp:effectExtent l="0" t="0" r="0" b="0"/>
                  <wp:docPr id="45" name="Picture 45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ameron-diaz2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4" r="-1"/>
                          <a:stretch/>
                        </pic:blipFill>
                        <pic:spPr bwMode="auto">
                          <a:xfrm>
                            <a:off x="0" y="0"/>
                            <a:ext cx="1311470" cy="983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9" w:type="dxa"/>
          </w:tcPr>
          <w:p w14:paraId="4C2601B3" w14:textId="5F4726ED" w:rsidR="00291256" w:rsidRPr="00C16EA7" w:rsidRDefault="000042C7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  <w:t>3</w:t>
            </w:r>
            <w:r w:rsidR="00291256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42C04986" wp14:editId="120D73B1">
                  <wp:extent cx="1594021" cy="995181"/>
                  <wp:effectExtent l="0" t="0" r="6350" b="0"/>
                  <wp:docPr id="46" name="Picture 46" descr="A picture containing wearing,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ameron-diaz3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9" r="12972"/>
                          <a:stretch/>
                        </pic:blipFill>
                        <pic:spPr bwMode="auto">
                          <a:xfrm>
                            <a:off x="0" y="0"/>
                            <a:ext cx="1612658" cy="1006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7" w:type="dxa"/>
          </w:tcPr>
          <w:p w14:paraId="691C1926" w14:textId="47AD39A6" w:rsidR="00291256" w:rsidRPr="00C16EA7" w:rsidRDefault="000042C7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t>4</w:t>
            </w:r>
            <w:r w:rsidR="00291256"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7A24DA4E" wp14:editId="6BFC639D">
                  <wp:extent cx="1431272" cy="1029096"/>
                  <wp:effectExtent l="0" t="0" r="0" b="0"/>
                  <wp:docPr id="47" name="Picture 47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ameron-diaz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30" cy="103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F1E" w:rsidRPr="00C16EA7" w14:paraId="19827B04" w14:textId="77777777" w:rsidTr="002067B0">
        <w:trPr>
          <w:jc w:val="center"/>
        </w:trPr>
        <w:tc>
          <w:tcPr>
            <w:tcW w:w="2601" w:type="dxa"/>
          </w:tcPr>
          <w:p w14:paraId="593FEC65" w14:textId="77777777" w:rsidR="000042C7" w:rsidRPr="00C16EA7" w:rsidRDefault="000042C7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  <w:t>5</w:t>
            </w:r>
          </w:p>
          <w:p w14:paraId="746A023E" w14:textId="5F121645" w:rsidR="00291256" w:rsidRPr="00C16EA7" w:rsidRDefault="00FC0F1E" w:rsidP="00A92031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309CB1FB" wp14:editId="0664AB73">
                  <wp:extent cx="1359243" cy="996315"/>
                  <wp:effectExtent l="0" t="0" r="0" b="0"/>
                  <wp:docPr id="53" name="Picture 53" descr="A close up of a person who is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angelina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09" b="1284"/>
                          <a:stretch/>
                        </pic:blipFill>
                        <pic:spPr bwMode="auto">
                          <a:xfrm>
                            <a:off x="0" y="0"/>
                            <a:ext cx="1361283" cy="99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9" w:type="dxa"/>
          </w:tcPr>
          <w:p w14:paraId="6EF6C350" w14:textId="77777777" w:rsidR="00FC0F1E" w:rsidRPr="00C16EA7" w:rsidRDefault="00E01246" w:rsidP="00D96732">
            <w:pPr>
              <w:jc w:val="center"/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t>6</w:t>
            </w:r>
          </w:p>
          <w:p w14:paraId="21E4F478" w14:textId="02B82F2F" w:rsidR="00291256" w:rsidRPr="00C16EA7" w:rsidRDefault="00FC0F1E" w:rsidP="00D9673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47A81D3F" wp14:editId="22CC6C26">
                  <wp:extent cx="964174" cy="996696"/>
                  <wp:effectExtent l="0" t="0" r="7620" b="0"/>
                  <wp:docPr id="4" name="Picture 4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16" b="40313"/>
                          <a:stretch/>
                        </pic:blipFill>
                        <pic:spPr bwMode="auto">
                          <a:xfrm>
                            <a:off x="0" y="0"/>
                            <a:ext cx="964174" cy="99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9" w:type="dxa"/>
          </w:tcPr>
          <w:p w14:paraId="183A36C1" w14:textId="77777777" w:rsidR="00E01246" w:rsidRPr="00C16EA7" w:rsidRDefault="00E01246" w:rsidP="00D96732">
            <w:pPr>
              <w:jc w:val="center"/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t>7</w:t>
            </w:r>
          </w:p>
          <w:p w14:paraId="67836174" w14:textId="2D21AE6F" w:rsidR="00291256" w:rsidRPr="00C16EA7" w:rsidRDefault="00FC0F1E" w:rsidP="00D96732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002DA2CF" wp14:editId="71CB8170">
                  <wp:extent cx="1456544" cy="996696"/>
                  <wp:effectExtent l="0" t="0" r="0" b="0"/>
                  <wp:docPr id="54" name="Picture 54" descr="A person sitting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rachael.jp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75" r="8624" b="60625"/>
                          <a:stretch/>
                        </pic:blipFill>
                        <pic:spPr bwMode="auto">
                          <a:xfrm>
                            <a:off x="0" y="0"/>
                            <a:ext cx="1456544" cy="99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7" w:type="dxa"/>
          </w:tcPr>
          <w:p w14:paraId="149F0C91" w14:textId="77777777" w:rsidR="00291256" w:rsidRPr="00C16EA7" w:rsidRDefault="00051564" w:rsidP="00051564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  <w:t>8</w:t>
            </w:r>
          </w:p>
          <w:p w14:paraId="363E9262" w14:textId="2D703ED8" w:rsidR="00FC0F1E" w:rsidRPr="00C16EA7" w:rsidRDefault="00FC0F1E" w:rsidP="00051564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  <w:r w:rsidRPr="00C16EA7"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  <w:drawing>
                <wp:inline distT="0" distB="0" distL="0" distR="0" wp14:anchorId="4627AA14" wp14:editId="3186D377">
                  <wp:extent cx="1344930" cy="996315"/>
                  <wp:effectExtent l="0" t="0" r="7620" b="0"/>
                  <wp:docPr id="7" name="Picture 7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len_barkin.jp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29" b="41250"/>
                          <a:stretch/>
                        </pic:blipFill>
                        <pic:spPr bwMode="auto">
                          <a:xfrm>
                            <a:off x="0" y="0"/>
                            <a:ext cx="1345446" cy="996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571" w:rsidRPr="00C16EA7" w14:paraId="11F52F1E" w14:textId="77777777" w:rsidTr="002067B0">
        <w:trPr>
          <w:jc w:val="center"/>
        </w:trPr>
        <w:tc>
          <w:tcPr>
            <w:tcW w:w="2601" w:type="dxa"/>
          </w:tcPr>
          <w:p w14:paraId="2FB59A9D" w14:textId="77777777" w:rsidR="00314571" w:rsidRDefault="00314571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</w:p>
          <w:p w14:paraId="480A99CB" w14:textId="77777777" w:rsidR="00314571" w:rsidRDefault="00314571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</w:p>
          <w:p w14:paraId="519057C6" w14:textId="64F938F2" w:rsidR="00314571" w:rsidRPr="00C16EA7" w:rsidRDefault="00314571" w:rsidP="000042C7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</w:p>
        </w:tc>
        <w:tc>
          <w:tcPr>
            <w:tcW w:w="2219" w:type="dxa"/>
          </w:tcPr>
          <w:p w14:paraId="298417C7" w14:textId="77777777" w:rsidR="00314571" w:rsidRPr="00C16EA7" w:rsidRDefault="00314571" w:rsidP="00D96732">
            <w:pPr>
              <w:jc w:val="center"/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</w:pPr>
          </w:p>
        </w:tc>
        <w:tc>
          <w:tcPr>
            <w:tcW w:w="2689" w:type="dxa"/>
          </w:tcPr>
          <w:p w14:paraId="4B9106C2" w14:textId="77777777" w:rsidR="00314571" w:rsidRPr="00C16EA7" w:rsidRDefault="00314571" w:rsidP="00D96732">
            <w:pPr>
              <w:jc w:val="center"/>
              <w:rPr>
                <w:rFonts w:ascii="Bembo" w:hAnsi="Bembo" w:cstheme="minorHAnsi"/>
                <w:b/>
                <w:bCs/>
                <w:noProof/>
                <w:color w:val="161718" w:themeColor="text1"/>
                <w:sz w:val="32"/>
                <w:szCs w:val="24"/>
              </w:rPr>
            </w:pPr>
          </w:p>
        </w:tc>
        <w:tc>
          <w:tcPr>
            <w:tcW w:w="2427" w:type="dxa"/>
          </w:tcPr>
          <w:p w14:paraId="15BD15AC" w14:textId="77777777" w:rsidR="00314571" w:rsidRPr="00C16EA7" w:rsidRDefault="00314571" w:rsidP="00051564">
            <w:pPr>
              <w:jc w:val="center"/>
              <w:rPr>
                <w:rFonts w:ascii="Bembo" w:hAnsi="Bembo" w:cstheme="minorHAnsi"/>
                <w:b/>
                <w:bCs/>
                <w:color w:val="161718" w:themeColor="text1"/>
                <w:sz w:val="32"/>
                <w:szCs w:val="24"/>
              </w:rPr>
            </w:pPr>
          </w:p>
        </w:tc>
      </w:tr>
    </w:tbl>
    <w:p w14:paraId="18AAAE2E" w14:textId="66E8D813" w:rsidR="00291256" w:rsidRPr="00C16EA7" w:rsidRDefault="00291256" w:rsidP="00283C0E">
      <w:pPr>
        <w:jc w:val="both"/>
        <w:rPr>
          <w:rFonts w:ascii="Bembo" w:hAnsi="Bembo" w:cstheme="minorHAnsi"/>
          <w:color w:val="161718" w:themeColor="text1"/>
          <w:sz w:val="36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"/>
        <w:gridCol w:w="540"/>
        <w:gridCol w:w="1112"/>
        <w:gridCol w:w="1113"/>
        <w:gridCol w:w="1112"/>
        <w:gridCol w:w="1113"/>
        <w:gridCol w:w="1113"/>
        <w:gridCol w:w="1112"/>
        <w:gridCol w:w="1113"/>
        <w:gridCol w:w="1113"/>
      </w:tblGrid>
      <w:tr w:rsidR="00E827A1" w:rsidRPr="00C16EA7" w14:paraId="30BF68E0" w14:textId="77777777" w:rsidTr="00BF6F5A">
        <w:trPr>
          <w:trHeight w:val="324"/>
        </w:trPr>
        <w:tc>
          <w:tcPr>
            <w:tcW w:w="985" w:type="dxa"/>
            <w:gridSpan w:val="2"/>
            <w:shd w:val="clear" w:color="auto" w:fill="FFFFFF" w:themeFill="background1"/>
          </w:tcPr>
          <w:p w14:paraId="5315360C" w14:textId="0A71E449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</w:p>
        </w:tc>
        <w:tc>
          <w:tcPr>
            <w:tcW w:w="8941" w:type="dxa"/>
            <w:gridSpan w:val="8"/>
            <w:shd w:val="clear" w:color="auto" w:fill="0070C0"/>
          </w:tcPr>
          <w:p w14:paraId="1509B708" w14:textId="0BD20395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Distance Metric (Cutoff = 0.9</w:t>
            </w:r>
            <w:r w:rsidR="008E3463"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, Green = Match</w:t>
            </w: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)</w:t>
            </w:r>
          </w:p>
        </w:tc>
      </w:tr>
      <w:tr w:rsidR="00E827A1" w:rsidRPr="00C16EA7" w14:paraId="5D3CE4E1" w14:textId="77777777" w:rsidTr="00BF6F5A">
        <w:trPr>
          <w:trHeight w:val="324"/>
        </w:trPr>
        <w:tc>
          <w:tcPr>
            <w:tcW w:w="985" w:type="dxa"/>
            <w:gridSpan w:val="2"/>
            <w:vMerge w:val="restart"/>
            <w:shd w:val="clear" w:color="auto" w:fill="FFFFFF" w:themeFill="background1"/>
          </w:tcPr>
          <w:p w14:paraId="7063D13F" w14:textId="77777777" w:rsidR="00E827A1" w:rsidRPr="00C16EA7" w:rsidRDefault="00E827A1" w:rsidP="00E827A1">
            <w:pPr>
              <w:jc w:val="center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</w:p>
        </w:tc>
        <w:tc>
          <w:tcPr>
            <w:tcW w:w="8941" w:type="dxa"/>
            <w:gridSpan w:val="8"/>
            <w:shd w:val="clear" w:color="auto" w:fill="0070C0"/>
          </w:tcPr>
          <w:p w14:paraId="555FF4BD" w14:textId="0BFF22F5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Test Images</w:t>
            </w:r>
          </w:p>
        </w:tc>
      </w:tr>
      <w:tr w:rsidR="00E827A1" w:rsidRPr="00C16EA7" w14:paraId="58866256" w14:textId="77777777" w:rsidTr="00BF6F5A">
        <w:trPr>
          <w:trHeight w:val="324"/>
        </w:trPr>
        <w:tc>
          <w:tcPr>
            <w:tcW w:w="985" w:type="dxa"/>
            <w:gridSpan w:val="2"/>
            <w:vMerge/>
            <w:shd w:val="clear" w:color="auto" w:fill="FFFFFF" w:themeFill="background1"/>
          </w:tcPr>
          <w:p w14:paraId="7F8F2142" w14:textId="21A7912C" w:rsidR="00E827A1" w:rsidRPr="00C16EA7" w:rsidRDefault="00E827A1" w:rsidP="00E827A1">
            <w:pPr>
              <w:jc w:val="center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</w:p>
        </w:tc>
        <w:tc>
          <w:tcPr>
            <w:tcW w:w="1117" w:type="dxa"/>
            <w:shd w:val="clear" w:color="auto" w:fill="0070C0"/>
          </w:tcPr>
          <w:p w14:paraId="30FBE5AD" w14:textId="5FDE2B70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1</w:t>
            </w:r>
          </w:p>
        </w:tc>
        <w:tc>
          <w:tcPr>
            <w:tcW w:w="1118" w:type="dxa"/>
            <w:shd w:val="clear" w:color="auto" w:fill="0070C0"/>
          </w:tcPr>
          <w:p w14:paraId="4AA6EBB3" w14:textId="693553BB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2</w:t>
            </w:r>
          </w:p>
        </w:tc>
        <w:tc>
          <w:tcPr>
            <w:tcW w:w="1117" w:type="dxa"/>
            <w:shd w:val="clear" w:color="auto" w:fill="0070C0"/>
          </w:tcPr>
          <w:p w14:paraId="00AD014E" w14:textId="3DDA2A4A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3</w:t>
            </w:r>
          </w:p>
        </w:tc>
        <w:tc>
          <w:tcPr>
            <w:tcW w:w="1118" w:type="dxa"/>
            <w:shd w:val="clear" w:color="auto" w:fill="0070C0"/>
          </w:tcPr>
          <w:p w14:paraId="0817C78F" w14:textId="75952E4C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4</w:t>
            </w:r>
          </w:p>
        </w:tc>
        <w:tc>
          <w:tcPr>
            <w:tcW w:w="1118" w:type="dxa"/>
            <w:shd w:val="clear" w:color="auto" w:fill="0070C0"/>
          </w:tcPr>
          <w:p w14:paraId="134F7199" w14:textId="771E1C82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5</w:t>
            </w:r>
          </w:p>
        </w:tc>
        <w:tc>
          <w:tcPr>
            <w:tcW w:w="1117" w:type="dxa"/>
            <w:shd w:val="clear" w:color="auto" w:fill="0070C0"/>
          </w:tcPr>
          <w:p w14:paraId="69C5C5D8" w14:textId="59388DA7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6</w:t>
            </w:r>
          </w:p>
        </w:tc>
        <w:tc>
          <w:tcPr>
            <w:tcW w:w="1118" w:type="dxa"/>
            <w:shd w:val="clear" w:color="auto" w:fill="0070C0"/>
          </w:tcPr>
          <w:p w14:paraId="6343EE0F" w14:textId="699F2532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7</w:t>
            </w:r>
          </w:p>
        </w:tc>
        <w:tc>
          <w:tcPr>
            <w:tcW w:w="1118" w:type="dxa"/>
            <w:shd w:val="clear" w:color="auto" w:fill="0070C0"/>
          </w:tcPr>
          <w:p w14:paraId="40109DE6" w14:textId="1962CDBA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8</w:t>
            </w:r>
          </w:p>
        </w:tc>
      </w:tr>
      <w:tr w:rsidR="00E827A1" w:rsidRPr="00C16EA7" w14:paraId="4DC717EA" w14:textId="77777777" w:rsidTr="00BF6F5A">
        <w:trPr>
          <w:trHeight w:val="324"/>
        </w:trPr>
        <w:tc>
          <w:tcPr>
            <w:tcW w:w="445" w:type="dxa"/>
            <w:vMerge w:val="restart"/>
            <w:shd w:val="clear" w:color="auto" w:fill="0070C0"/>
          </w:tcPr>
          <w:p w14:paraId="15A633C4" w14:textId="77777777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T</w:t>
            </w:r>
          </w:p>
          <w:p w14:paraId="241C9722" w14:textId="77777777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R</w:t>
            </w:r>
          </w:p>
          <w:p w14:paraId="77DEBE47" w14:textId="77777777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A</w:t>
            </w:r>
          </w:p>
          <w:p w14:paraId="37369C36" w14:textId="77777777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I</w:t>
            </w:r>
          </w:p>
          <w:p w14:paraId="2D2C5C8D" w14:textId="4513852E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N</w:t>
            </w:r>
          </w:p>
        </w:tc>
        <w:tc>
          <w:tcPr>
            <w:tcW w:w="540" w:type="dxa"/>
            <w:shd w:val="clear" w:color="auto" w:fill="0070C0"/>
          </w:tcPr>
          <w:p w14:paraId="367758A8" w14:textId="22DA5645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A</w:t>
            </w:r>
          </w:p>
        </w:tc>
        <w:tc>
          <w:tcPr>
            <w:tcW w:w="1117" w:type="dxa"/>
            <w:shd w:val="clear" w:color="auto" w:fill="92D050"/>
          </w:tcPr>
          <w:p w14:paraId="1B90EF96" w14:textId="7AEF8204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0.83</w:t>
            </w:r>
          </w:p>
        </w:tc>
        <w:tc>
          <w:tcPr>
            <w:tcW w:w="1118" w:type="dxa"/>
          </w:tcPr>
          <w:p w14:paraId="22441D11" w14:textId="521C1420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0.91</w:t>
            </w:r>
          </w:p>
        </w:tc>
        <w:tc>
          <w:tcPr>
            <w:tcW w:w="1117" w:type="dxa"/>
          </w:tcPr>
          <w:p w14:paraId="2A1BEB45" w14:textId="08B29164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0.96</w:t>
            </w:r>
          </w:p>
        </w:tc>
        <w:tc>
          <w:tcPr>
            <w:tcW w:w="1118" w:type="dxa"/>
            <w:shd w:val="clear" w:color="auto" w:fill="92D050"/>
          </w:tcPr>
          <w:p w14:paraId="0C1D8498" w14:textId="6258EC8F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0.84</w:t>
            </w:r>
          </w:p>
        </w:tc>
        <w:tc>
          <w:tcPr>
            <w:tcW w:w="1118" w:type="dxa"/>
          </w:tcPr>
          <w:p w14:paraId="63747C7B" w14:textId="41A3F41F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0.99</w:t>
            </w:r>
          </w:p>
        </w:tc>
        <w:tc>
          <w:tcPr>
            <w:tcW w:w="1117" w:type="dxa"/>
            <w:shd w:val="clear" w:color="auto" w:fill="92D050"/>
          </w:tcPr>
          <w:p w14:paraId="06D85C8B" w14:textId="7CB5CEAD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0.53</w:t>
            </w:r>
          </w:p>
        </w:tc>
        <w:tc>
          <w:tcPr>
            <w:tcW w:w="1118" w:type="dxa"/>
          </w:tcPr>
          <w:p w14:paraId="3562FC84" w14:textId="4B088BDF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1.23</w:t>
            </w:r>
          </w:p>
        </w:tc>
        <w:tc>
          <w:tcPr>
            <w:tcW w:w="1118" w:type="dxa"/>
          </w:tcPr>
          <w:p w14:paraId="317E1A63" w14:textId="51CC0676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0.96</w:t>
            </w:r>
          </w:p>
        </w:tc>
      </w:tr>
      <w:tr w:rsidR="00E827A1" w:rsidRPr="00C16EA7" w14:paraId="663CCDAA" w14:textId="77777777" w:rsidTr="00BF6F5A">
        <w:trPr>
          <w:trHeight w:val="324"/>
        </w:trPr>
        <w:tc>
          <w:tcPr>
            <w:tcW w:w="445" w:type="dxa"/>
            <w:vMerge/>
            <w:shd w:val="clear" w:color="auto" w:fill="0070C0"/>
          </w:tcPr>
          <w:p w14:paraId="594D91D1" w14:textId="111960E0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</w:p>
        </w:tc>
        <w:tc>
          <w:tcPr>
            <w:tcW w:w="540" w:type="dxa"/>
            <w:shd w:val="clear" w:color="auto" w:fill="0070C0"/>
          </w:tcPr>
          <w:p w14:paraId="69ED3E94" w14:textId="19E74BA4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B</w:t>
            </w:r>
          </w:p>
        </w:tc>
        <w:tc>
          <w:tcPr>
            <w:tcW w:w="1117" w:type="dxa"/>
            <w:shd w:val="clear" w:color="auto" w:fill="92D050"/>
          </w:tcPr>
          <w:p w14:paraId="4D86940C" w14:textId="1CC00A08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0.83</w:t>
            </w:r>
          </w:p>
        </w:tc>
        <w:tc>
          <w:tcPr>
            <w:tcW w:w="1118" w:type="dxa"/>
            <w:shd w:val="clear" w:color="auto" w:fill="92D050"/>
          </w:tcPr>
          <w:p w14:paraId="3EEA79DC" w14:textId="715A789F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0.81</w:t>
            </w:r>
          </w:p>
        </w:tc>
        <w:tc>
          <w:tcPr>
            <w:tcW w:w="1117" w:type="dxa"/>
          </w:tcPr>
          <w:p w14:paraId="4451BD2C" w14:textId="75E5598E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1.03</w:t>
            </w:r>
          </w:p>
        </w:tc>
        <w:tc>
          <w:tcPr>
            <w:tcW w:w="1118" w:type="dxa"/>
            <w:shd w:val="clear" w:color="auto" w:fill="92D050"/>
          </w:tcPr>
          <w:p w14:paraId="0ED30912" w14:textId="2573101C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0.85</w:t>
            </w:r>
          </w:p>
        </w:tc>
        <w:tc>
          <w:tcPr>
            <w:tcW w:w="1118" w:type="dxa"/>
          </w:tcPr>
          <w:p w14:paraId="510FA0F9" w14:textId="49D91DC8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</w:t>
            </w:r>
          </w:p>
        </w:tc>
        <w:tc>
          <w:tcPr>
            <w:tcW w:w="1117" w:type="dxa"/>
            <w:shd w:val="clear" w:color="auto" w:fill="92D050"/>
          </w:tcPr>
          <w:p w14:paraId="5F9F5B74" w14:textId="79772E83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0.47</w:t>
            </w:r>
          </w:p>
        </w:tc>
        <w:tc>
          <w:tcPr>
            <w:tcW w:w="1118" w:type="dxa"/>
          </w:tcPr>
          <w:p w14:paraId="7F8459A9" w14:textId="6A97951B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1.22</w:t>
            </w:r>
          </w:p>
        </w:tc>
        <w:tc>
          <w:tcPr>
            <w:tcW w:w="1118" w:type="dxa"/>
            <w:shd w:val="clear" w:color="auto" w:fill="92D050"/>
          </w:tcPr>
          <w:p w14:paraId="1370B783" w14:textId="6684BE56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0.84</w:t>
            </w:r>
          </w:p>
        </w:tc>
      </w:tr>
      <w:tr w:rsidR="00E827A1" w:rsidRPr="00C16EA7" w14:paraId="4FC1A49D" w14:textId="77777777" w:rsidTr="00BF6F5A">
        <w:trPr>
          <w:trHeight w:val="324"/>
        </w:trPr>
        <w:tc>
          <w:tcPr>
            <w:tcW w:w="445" w:type="dxa"/>
            <w:vMerge/>
            <w:shd w:val="clear" w:color="auto" w:fill="0070C0"/>
          </w:tcPr>
          <w:p w14:paraId="1B4C14B4" w14:textId="25A4B32D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</w:p>
        </w:tc>
        <w:tc>
          <w:tcPr>
            <w:tcW w:w="540" w:type="dxa"/>
            <w:shd w:val="clear" w:color="auto" w:fill="0070C0"/>
          </w:tcPr>
          <w:p w14:paraId="45AAF1FC" w14:textId="0FDFE475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C</w:t>
            </w:r>
          </w:p>
        </w:tc>
        <w:tc>
          <w:tcPr>
            <w:tcW w:w="1117" w:type="dxa"/>
          </w:tcPr>
          <w:p w14:paraId="4A123AB8" w14:textId="61419393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0.90</w:t>
            </w:r>
          </w:p>
        </w:tc>
        <w:tc>
          <w:tcPr>
            <w:tcW w:w="1118" w:type="dxa"/>
            <w:shd w:val="clear" w:color="auto" w:fill="92D050"/>
          </w:tcPr>
          <w:p w14:paraId="38638D72" w14:textId="67504E22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0.89</w:t>
            </w:r>
          </w:p>
        </w:tc>
        <w:tc>
          <w:tcPr>
            <w:tcW w:w="1117" w:type="dxa"/>
          </w:tcPr>
          <w:p w14:paraId="5E3617C4" w14:textId="3B1B2AFC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1.06</w:t>
            </w:r>
          </w:p>
        </w:tc>
        <w:tc>
          <w:tcPr>
            <w:tcW w:w="1118" w:type="dxa"/>
          </w:tcPr>
          <w:p w14:paraId="5C3AB3BC" w14:textId="7120C675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0.95</w:t>
            </w:r>
          </w:p>
        </w:tc>
        <w:tc>
          <w:tcPr>
            <w:tcW w:w="1118" w:type="dxa"/>
          </w:tcPr>
          <w:p w14:paraId="530E24F6" w14:textId="515DB1BA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1.07</w:t>
            </w:r>
          </w:p>
        </w:tc>
        <w:tc>
          <w:tcPr>
            <w:tcW w:w="1117" w:type="dxa"/>
            <w:shd w:val="clear" w:color="auto" w:fill="92D050"/>
          </w:tcPr>
          <w:p w14:paraId="60ACE042" w14:textId="4610CE1B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0.54</w:t>
            </w:r>
          </w:p>
        </w:tc>
        <w:tc>
          <w:tcPr>
            <w:tcW w:w="1118" w:type="dxa"/>
          </w:tcPr>
          <w:p w14:paraId="63243D95" w14:textId="02065CF0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1.29</w:t>
            </w:r>
          </w:p>
        </w:tc>
        <w:tc>
          <w:tcPr>
            <w:tcW w:w="1118" w:type="dxa"/>
            <w:shd w:val="clear" w:color="auto" w:fill="92D050"/>
          </w:tcPr>
          <w:p w14:paraId="005B75C5" w14:textId="65F8C0D9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0.87</w:t>
            </w:r>
          </w:p>
        </w:tc>
      </w:tr>
      <w:tr w:rsidR="00E827A1" w:rsidRPr="00C16EA7" w14:paraId="0CEE36AF" w14:textId="77777777" w:rsidTr="00BF6F5A">
        <w:trPr>
          <w:trHeight w:val="324"/>
        </w:trPr>
        <w:tc>
          <w:tcPr>
            <w:tcW w:w="445" w:type="dxa"/>
            <w:vMerge/>
            <w:shd w:val="clear" w:color="auto" w:fill="0070C0"/>
          </w:tcPr>
          <w:p w14:paraId="62F2770F" w14:textId="4852F15B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</w:p>
        </w:tc>
        <w:tc>
          <w:tcPr>
            <w:tcW w:w="540" w:type="dxa"/>
            <w:shd w:val="clear" w:color="auto" w:fill="0070C0"/>
          </w:tcPr>
          <w:p w14:paraId="52D4EEA8" w14:textId="50C2F9B5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D</w:t>
            </w:r>
          </w:p>
        </w:tc>
        <w:tc>
          <w:tcPr>
            <w:tcW w:w="1117" w:type="dxa"/>
            <w:shd w:val="clear" w:color="auto" w:fill="92D050"/>
          </w:tcPr>
          <w:p w14:paraId="4DD4802B" w14:textId="0368AF90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0.80</w:t>
            </w:r>
          </w:p>
        </w:tc>
        <w:tc>
          <w:tcPr>
            <w:tcW w:w="1118" w:type="dxa"/>
            <w:shd w:val="clear" w:color="auto" w:fill="92D050"/>
          </w:tcPr>
          <w:p w14:paraId="6C45C2FE" w14:textId="74A5DEE5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0.86</w:t>
            </w:r>
          </w:p>
        </w:tc>
        <w:tc>
          <w:tcPr>
            <w:tcW w:w="1117" w:type="dxa"/>
          </w:tcPr>
          <w:p w14:paraId="4B566E27" w14:textId="796E4CE1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0.98</w:t>
            </w:r>
          </w:p>
        </w:tc>
        <w:tc>
          <w:tcPr>
            <w:tcW w:w="1118" w:type="dxa"/>
            <w:shd w:val="clear" w:color="auto" w:fill="92D050"/>
          </w:tcPr>
          <w:p w14:paraId="4DCCACF4" w14:textId="08694CCC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0.81</w:t>
            </w:r>
          </w:p>
        </w:tc>
        <w:tc>
          <w:tcPr>
            <w:tcW w:w="1118" w:type="dxa"/>
          </w:tcPr>
          <w:p w14:paraId="4013DDDD" w14:textId="2D7E0C22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0.92</w:t>
            </w:r>
          </w:p>
        </w:tc>
        <w:tc>
          <w:tcPr>
            <w:tcW w:w="1117" w:type="dxa"/>
            <w:shd w:val="clear" w:color="auto" w:fill="92D050"/>
          </w:tcPr>
          <w:p w14:paraId="55333D3A" w14:textId="70257EAA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0.43</w:t>
            </w:r>
          </w:p>
        </w:tc>
        <w:tc>
          <w:tcPr>
            <w:tcW w:w="1118" w:type="dxa"/>
          </w:tcPr>
          <w:p w14:paraId="29C0C106" w14:textId="43F2EDE6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1.20</w:t>
            </w:r>
          </w:p>
        </w:tc>
        <w:tc>
          <w:tcPr>
            <w:tcW w:w="1118" w:type="dxa"/>
          </w:tcPr>
          <w:p w14:paraId="62B9CCAF" w14:textId="0557A819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0.94</w:t>
            </w:r>
          </w:p>
        </w:tc>
      </w:tr>
      <w:tr w:rsidR="00E827A1" w:rsidRPr="00C16EA7" w14:paraId="08BB14EA" w14:textId="77777777" w:rsidTr="00BF6F5A">
        <w:trPr>
          <w:trHeight w:val="324"/>
        </w:trPr>
        <w:tc>
          <w:tcPr>
            <w:tcW w:w="445" w:type="dxa"/>
            <w:vMerge/>
            <w:shd w:val="clear" w:color="auto" w:fill="0070C0"/>
          </w:tcPr>
          <w:p w14:paraId="2A5057DD" w14:textId="61B5AB65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</w:p>
        </w:tc>
        <w:tc>
          <w:tcPr>
            <w:tcW w:w="540" w:type="dxa"/>
            <w:shd w:val="clear" w:color="auto" w:fill="0070C0"/>
          </w:tcPr>
          <w:p w14:paraId="29B49AA3" w14:textId="0ACE6048" w:rsidR="00E827A1" w:rsidRPr="00C16EA7" w:rsidRDefault="00E827A1" w:rsidP="00E827A1">
            <w:pPr>
              <w:jc w:val="center"/>
              <w:rPr>
                <w:rFonts w:ascii="Bembo" w:hAnsi="Bembo" w:cstheme="minorHAnsi"/>
                <w:b/>
                <w:bCs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b/>
                <w:bCs/>
                <w:sz w:val="36"/>
                <w:szCs w:val="28"/>
              </w:rPr>
              <w:t>E</w:t>
            </w:r>
          </w:p>
        </w:tc>
        <w:tc>
          <w:tcPr>
            <w:tcW w:w="1117" w:type="dxa"/>
            <w:shd w:val="clear" w:color="auto" w:fill="92D050"/>
          </w:tcPr>
          <w:p w14:paraId="109D287F" w14:textId="07D3096C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0.80</w:t>
            </w:r>
          </w:p>
        </w:tc>
        <w:tc>
          <w:tcPr>
            <w:tcW w:w="1118" w:type="dxa"/>
          </w:tcPr>
          <w:p w14:paraId="78275C56" w14:textId="0D3C8E3A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0.92</w:t>
            </w:r>
          </w:p>
        </w:tc>
        <w:tc>
          <w:tcPr>
            <w:tcW w:w="1117" w:type="dxa"/>
          </w:tcPr>
          <w:p w14:paraId="190E4508" w14:textId="53F7A6D4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1.05</w:t>
            </w:r>
          </w:p>
        </w:tc>
        <w:tc>
          <w:tcPr>
            <w:tcW w:w="1118" w:type="dxa"/>
            <w:shd w:val="clear" w:color="auto" w:fill="92D050"/>
          </w:tcPr>
          <w:p w14:paraId="537B0C10" w14:textId="7DE99AB6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0.88</w:t>
            </w:r>
          </w:p>
        </w:tc>
        <w:tc>
          <w:tcPr>
            <w:tcW w:w="1118" w:type="dxa"/>
          </w:tcPr>
          <w:p w14:paraId="328A9895" w14:textId="6A28BFF0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1.08</w:t>
            </w:r>
          </w:p>
        </w:tc>
        <w:tc>
          <w:tcPr>
            <w:tcW w:w="1117" w:type="dxa"/>
            <w:shd w:val="clear" w:color="auto" w:fill="92D050"/>
          </w:tcPr>
          <w:p w14:paraId="0A0C4CA5" w14:textId="7AA340FA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0.40</w:t>
            </w:r>
          </w:p>
        </w:tc>
        <w:tc>
          <w:tcPr>
            <w:tcW w:w="1118" w:type="dxa"/>
          </w:tcPr>
          <w:p w14:paraId="14E5187B" w14:textId="62D00D78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1.26</w:t>
            </w:r>
          </w:p>
        </w:tc>
        <w:tc>
          <w:tcPr>
            <w:tcW w:w="1118" w:type="dxa"/>
            <w:shd w:val="clear" w:color="auto" w:fill="92D050"/>
          </w:tcPr>
          <w:p w14:paraId="33E8E58D" w14:textId="716BB7FC" w:rsidR="00E827A1" w:rsidRPr="00C16EA7" w:rsidRDefault="00E827A1" w:rsidP="00E827A1">
            <w:pPr>
              <w:jc w:val="both"/>
              <w:rPr>
                <w:rFonts w:ascii="Bembo" w:hAnsi="Bembo" w:cstheme="minorHAnsi"/>
                <w:color w:val="161718" w:themeColor="text1"/>
                <w:sz w:val="36"/>
                <w:szCs w:val="28"/>
              </w:rPr>
            </w:pPr>
            <w:r w:rsidRPr="00C16EA7">
              <w:rPr>
                <w:rFonts w:ascii="Bembo" w:hAnsi="Bembo" w:cstheme="minorHAnsi"/>
                <w:color w:val="161718" w:themeColor="text1"/>
                <w:sz w:val="36"/>
                <w:szCs w:val="28"/>
              </w:rPr>
              <w:t>0.82</w:t>
            </w:r>
          </w:p>
        </w:tc>
      </w:tr>
    </w:tbl>
    <w:p w14:paraId="0DB6480B" w14:textId="7E7B14E2" w:rsidR="00291256" w:rsidRPr="00C16EA7" w:rsidRDefault="00291256" w:rsidP="00283C0E">
      <w:pPr>
        <w:jc w:val="both"/>
        <w:rPr>
          <w:rFonts w:ascii="Bembo" w:hAnsi="Bembo" w:cstheme="minorHAnsi"/>
          <w:color w:val="161718" w:themeColor="text1"/>
          <w:sz w:val="36"/>
          <w:szCs w:val="28"/>
        </w:rPr>
      </w:pPr>
    </w:p>
    <w:p w14:paraId="633142A1" w14:textId="64D09D16" w:rsidR="006F7D6A" w:rsidRPr="00C16EA7" w:rsidRDefault="00970977" w:rsidP="00283C0E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Using a cutoff score of 0.9, we have image </w:t>
      </w:r>
      <w:r w:rsidRPr="00C16EA7">
        <w:rPr>
          <w:rFonts w:ascii="Bembo" w:hAnsi="Bembo" w:cstheme="minorHAnsi"/>
          <w:b/>
          <w:bCs/>
          <w:color w:val="161718" w:themeColor="text1"/>
          <w:sz w:val="32"/>
          <w:szCs w:val="24"/>
        </w:rPr>
        <w:t>1,2,4,6,8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as matches. Images 1,2,3 &amp; 4 were thumbnails clipped from malicious websites</w:t>
      </w:r>
      <w:r w:rsidR="00972D81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and are deepfakes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>.</w:t>
      </w:r>
      <w:r w:rsidR="008E46E0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Sentinel was unable to match image #3, because of the odd angle at which Cameron is resting, and possibly because of the overexposed nature of the image</w:t>
      </w:r>
      <w:r w:rsidR="006717C6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– a training image that captures this face angle could help in matching this </w:t>
      </w:r>
      <w:r w:rsidR="00C90453" w:rsidRPr="00C16EA7">
        <w:rPr>
          <w:rFonts w:ascii="Bembo" w:hAnsi="Bembo" w:cstheme="minorHAnsi"/>
          <w:color w:val="161718" w:themeColor="text1"/>
          <w:sz w:val="32"/>
          <w:szCs w:val="24"/>
        </w:rPr>
        <w:t>image</w:t>
      </w:r>
      <w:r w:rsidR="006717C6" w:rsidRPr="00C16EA7">
        <w:rPr>
          <w:rFonts w:ascii="Bembo" w:hAnsi="Bembo" w:cstheme="minorHAnsi"/>
          <w:color w:val="161718" w:themeColor="text1"/>
          <w:sz w:val="32"/>
          <w:szCs w:val="24"/>
        </w:rPr>
        <w:t>.</w:t>
      </w:r>
    </w:p>
    <w:p w14:paraId="52DD2AC5" w14:textId="2A472424" w:rsidR="000042C7" w:rsidRPr="00C16EA7" w:rsidRDefault="000042C7" w:rsidP="00283C0E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Images </w:t>
      </w:r>
      <w:r w:rsidR="007671EB" w:rsidRPr="00C16EA7">
        <w:rPr>
          <w:rFonts w:ascii="Bembo" w:hAnsi="Bembo" w:cstheme="minorHAnsi"/>
          <w:color w:val="161718" w:themeColor="text1"/>
          <w:sz w:val="32"/>
          <w:szCs w:val="24"/>
        </w:rPr>
        <w:t>5,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>7 &amp; 8 were intentionally kept as non-matches</w:t>
      </w:r>
      <w:r w:rsidR="00B12069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and are images of Angelina </w:t>
      </w:r>
      <w:r w:rsidR="00A87DC2" w:rsidRPr="00C16EA7">
        <w:rPr>
          <w:rFonts w:ascii="Bembo" w:hAnsi="Bembo" w:cstheme="minorHAnsi"/>
          <w:color w:val="161718" w:themeColor="text1"/>
          <w:sz w:val="32"/>
          <w:szCs w:val="24"/>
        </w:rPr>
        <w:t>Jolie, Jennifer</w:t>
      </w:r>
      <w:r w:rsidR="00B12069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Aniston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,</w:t>
      </w:r>
      <w:r w:rsidR="007671EB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and </w:t>
      </w:r>
      <w:r w:rsidR="002339D0" w:rsidRPr="00C16EA7">
        <w:rPr>
          <w:rFonts w:ascii="Bembo" w:hAnsi="Bembo" w:cstheme="minorHAnsi"/>
          <w:color w:val="161718" w:themeColor="text1"/>
          <w:sz w:val="32"/>
          <w:szCs w:val="24"/>
        </w:rPr>
        <w:t>Ellen Barkin,</w:t>
      </w:r>
      <w:r w:rsidR="00B12069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respectively</w:t>
      </w:r>
      <w:r w:rsidR="00586043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. This was done </w:t>
      </w:r>
      <w:r w:rsidR="003A2ABF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to 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understand what </w:t>
      </w:r>
      <w:r w:rsidR="00EE5486" w:rsidRPr="00C16EA7">
        <w:rPr>
          <w:rFonts w:ascii="Bembo" w:hAnsi="Bembo" w:cstheme="minorHAnsi"/>
          <w:color w:val="161718" w:themeColor="text1"/>
          <w:sz w:val="32"/>
          <w:szCs w:val="24"/>
        </w:rPr>
        <w:t>an adequate cutoff score would b</w:t>
      </w:r>
      <w:r w:rsidR="00505ACF" w:rsidRPr="00C16EA7">
        <w:rPr>
          <w:rFonts w:ascii="Bembo" w:hAnsi="Bembo" w:cstheme="minorHAnsi"/>
          <w:color w:val="161718" w:themeColor="text1"/>
          <w:sz w:val="32"/>
          <w:szCs w:val="24"/>
        </w:rPr>
        <w:t>e</w:t>
      </w:r>
      <w:r w:rsidR="00CC6802" w:rsidRPr="00C16EA7">
        <w:rPr>
          <w:rFonts w:ascii="Bembo" w:hAnsi="Bembo" w:cstheme="minorHAnsi"/>
          <w:color w:val="161718" w:themeColor="text1"/>
          <w:sz w:val="32"/>
          <w:szCs w:val="24"/>
        </w:rPr>
        <w:t>.</w:t>
      </w:r>
      <w:r w:rsidR="00CA6013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It was </w:t>
      </w:r>
      <w:r w:rsidR="00DD20DE" w:rsidRPr="00C16EA7">
        <w:rPr>
          <w:rFonts w:ascii="Bembo" w:hAnsi="Bembo" w:cstheme="minorHAnsi"/>
          <w:color w:val="161718" w:themeColor="text1"/>
          <w:sz w:val="32"/>
          <w:szCs w:val="24"/>
        </w:rPr>
        <w:t>interesting</w:t>
      </w:r>
      <w:r w:rsidR="00CA6013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to note that the algorithm showed a significant score for Ellen B</w:t>
      </w:r>
      <w:r w:rsidR="00B81D74" w:rsidRPr="00C16EA7">
        <w:rPr>
          <w:rFonts w:ascii="Bembo" w:hAnsi="Bembo" w:cstheme="minorHAnsi"/>
          <w:color w:val="161718" w:themeColor="text1"/>
          <w:sz w:val="32"/>
          <w:szCs w:val="24"/>
        </w:rPr>
        <w:t>a</w:t>
      </w:r>
      <w:r w:rsidR="00CA6013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rkin, an actress who </w:t>
      </w:r>
      <w:r w:rsidR="00902ED2"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is popularly known to </w:t>
      </w:r>
      <w:r w:rsidR="00CA6013" w:rsidRPr="00C16EA7">
        <w:rPr>
          <w:rFonts w:ascii="Bembo" w:hAnsi="Bembo" w:cstheme="minorHAnsi"/>
          <w:color w:val="161718" w:themeColor="text1"/>
          <w:sz w:val="32"/>
          <w:szCs w:val="24"/>
        </w:rPr>
        <w:t>resemble Cameron Diaz.</w:t>
      </w:r>
      <w:r w:rsidRPr="00C16EA7">
        <w:rPr>
          <w:rFonts w:ascii="Bembo" w:hAnsi="Bembo" w:cstheme="minorHAnsi"/>
          <w:color w:val="161718" w:themeColor="text1"/>
          <w:sz w:val="32"/>
          <w:szCs w:val="24"/>
        </w:rPr>
        <w:t xml:space="preserve"> </w:t>
      </w:r>
    </w:p>
    <w:p w14:paraId="4456B2C2" w14:textId="77777777" w:rsidR="009158A0" w:rsidRPr="00C16EA7" w:rsidRDefault="009158A0" w:rsidP="00283C0E">
      <w:pPr>
        <w:jc w:val="both"/>
        <w:rPr>
          <w:rFonts w:ascii="Bembo" w:hAnsi="Bembo" w:cstheme="minorHAnsi"/>
          <w:color w:val="161718" w:themeColor="text1"/>
          <w:sz w:val="32"/>
          <w:szCs w:val="24"/>
        </w:rPr>
      </w:pPr>
    </w:p>
    <w:p w14:paraId="52ED49C1" w14:textId="36D44B95" w:rsidR="00ED4403" w:rsidRPr="00C16EA7" w:rsidRDefault="003A5BFE" w:rsidP="00ED4403">
      <w:pPr>
        <w:pStyle w:val="Heading3"/>
        <w:rPr>
          <w:rFonts w:ascii="Bembo" w:hAnsi="Bembo"/>
          <w:b/>
          <w:i w:val="0"/>
          <w:sz w:val="48"/>
          <w:szCs w:val="48"/>
        </w:rPr>
      </w:pPr>
      <w:r w:rsidRPr="00C16EA7">
        <w:rPr>
          <w:rFonts w:ascii="Bembo" w:hAnsi="Bembo"/>
          <w:b/>
          <w:i w:val="0"/>
          <w:sz w:val="48"/>
          <w:szCs w:val="48"/>
        </w:rPr>
        <w:t>Future Scope</w:t>
      </w:r>
      <w:r w:rsidR="00730977" w:rsidRPr="00C16EA7">
        <w:rPr>
          <w:rFonts w:ascii="Bembo" w:hAnsi="Bembo"/>
          <w:b/>
          <w:i w:val="0"/>
          <w:sz w:val="48"/>
          <w:szCs w:val="48"/>
        </w:rPr>
        <w:t xml:space="preserve"> and Clientele</w:t>
      </w:r>
    </w:p>
    <w:p w14:paraId="3934C409" w14:textId="77777777" w:rsidR="001F20A2" w:rsidRPr="00C16EA7" w:rsidRDefault="000A0AAD" w:rsidP="00283C0E">
      <w:pPr>
        <w:jc w:val="both"/>
        <w:rPr>
          <w:rFonts w:ascii="Bembo" w:hAnsi="Bembo" w:cstheme="minorHAnsi"/>
          <w:color w:val="161718" w:themeColor="text1"/>
          <w:sz w:val="32"/>
          <w:szCs w:val="32"/>
        </w:rPr>
      </w:pPr>
      <w:r w:rsidRPr="00C16EA7">
        <w:rPr>
          <w:rFonts w:ascii="Bembo" w:hAnsi="Bembo" w:cstheme="minorHAnsi"/>
          <w:color w:val="161718" w:themeColor="text1"/>
          <w:sz w:val="32"/>
          <w:szCs w:val="32"/>
        </w:rPr>
        <w:t>Future iterations of Sentinel will see</w:t>
      </w:r>
      <w:r w:rsidR="001F20A2" w:rsidRPr="00C16EA7">
        <w:rPr>
          <w:rFonts w:ascii="Bembo" w:hAnsi="Bembo" w:cstheme="minorHAnsi"/>
          <w:color w:val="161718" w:themeColor="text1"/>
          <w:sz w:val="32"/>
          <w:szCs w:val="32"/>
        </w:rPr>
        <w:t xml:space="preserve"> the following enhancements:</w:t>
      </w:r>
    </w:p>
    <w:p w14:paraId="1EE16BC8" w14:textId="120BDB05" w:rsidR="00ED4403" w:rsidRPr="00314571" w:rsidRDefault="001F20A2" w:rsidP="001F20A2">
      <w:pPr>
        <w:pStyle w:val="ListParagraph"/>
        <w:numPr>
          <w:ilvl w:val="0"/>
          <w:numId w:val="8"/>
        </w:numPr>
        <w:jc w:val="both"/>
        <w:rPr>
          <w:rFonts w:ascii="Bembo" w:hAnsi="Bembo" w:cstheme="minorHAnsi"/>
          <w:color w:val="161718" w:themeColor="text1"/>
          <w:sz w:val="28"/>
          <w:szCs w:val="36"/>
        </w:rPr>
      </w:pPr>
      <w:r w:rsidRPr="00314571">
        <w:rPr>
          <w:rFonts w:ascii="Bembo" w:hAnsi="Bembo" w:cstheme="minorHAnsi"/>
          <w:color w:val="161718" w:themeColor="text1"/>
          <w:sz w:val="28"/>
          <w:szCs w:val="36"/>
        </w:rPr>
        <w:t>Improved</w:t>
      </w:r>
      <w:r w:rsidR="000A0AAD" w:rsidRPr="00314571">
        <w:rPr>
          <w:rFonts w:ascii="Bembo" w:hAnsi="Bembo" w:cstheme="minorHAnsi"/>
          <w:color w:val="161718" w:themeColor="text1"/>
          <w:sz w:val="28"/>
          <w:szCs w:val="36"/>
        </w:rPr>
        <w:t xml:space="preserve"> ability to differentiate deepfakes from valid content on generic websites such as YouTube. Instagram, Facebook using Generative Adversarial Networks.</w:t>
      </w:r>
    </w:p>
    <w:p w14:paraId="31FEBC1C" w14:textId="74523352" w:rsidR="009158A0" w:rsidRPr="00314571" w:rsidRDefault="001F20A2" w:rsidP="009158A0">
      <w:pPr>
        <w:pStyle w:val="ListParagraph"/>
        <w:numPr>
          <w:ilvl w:val="0"/>
          <w:numId w:val="8"/>
        </w:numPr>
        <w:jc w:val="both"/>
        <w:rPr>
          <w:rFonts w:ascii="Bembo" w:hAnsi="Bembo" w:cstheme="minorHAnsi"/>
          <w:color w:val="161718" w:themeColor="text1"/>
          <w:sz w:val="28"/>
          <w:szCs w:val="36"/>
        </w:rPr>
      </w:pPr>
      <w:r w:rsidRPr="00314571">
        <w:rPr>
          <w:rFonts w:ascii="Bembo" w:hAnsi="Bembo" w:cstheme="minorHAnsi"/>
          <w:color w:val="161718" w:themeColor="text1"/>
          <w:sz w:val="28"/>
          <w:szCs w:val="36"/>
        </w:rPr>
        <w:t>Improved handl</w:t>
      </w:r>
      <w:r w:rsidR="00995861" w:rsidRPr="00314571">
        <w:rPr>
          <w:rFonts w:ascii="Bembo" w:hAnsi="Bembo" w:cstheme="minorHAnsi"/>
          <w:color w:val="161718" w:themeColor="text1"/>
          <w:sz w:val="28"/>
          <w:szCs w:val="36"/>
        </w:rPr>
        <w:t>ing of</w:t>
      </w:r>
      <w:r w:rsidRPr="00314571">
        <w:rPr>
          <w:rFonts w:ascii="Bembo" w:hAnsi="Bembo" w:cstheme="minorHAnsi"/>
          <w:color w:val="161718" w:themeColor="text1"/>
          <w:sz w:val="28"/>
          <w:szCs w:val="36"/>
        </w:rPr>
        <w:t xml:space="preserve"> pose and lighting invariance</w:t>
      </w:r>
      <w:r w:rsidR="00B41735" w:rsidRPr="00314571">
        <w:rPr>
          <w:rFonts w:ascii="Bembo" w:hAnsi="Bembo" w:cstheme="minorHAnsi"/>
          <w:color w:val="161718" w:themeColor="text1"/>
          <w:sz w:val="28"/>
          <w:szCs w:val="36"/>
        </w:rPr>
        <w:t xml:space="preserve"> to handle non-frontal training images</w:t>
      </w:r>
    </w:p>
    <w:p w14:paraId="6C5C7474" w14:textId="77777777" w:rsidR="009158A0" w:rsidRPr="00C16EA7" w:rsidRDefault="009158A0" w:rsidP="009158A0">
      <w:pPr>
        <w:jc w:val="both"/>
        <w:rPr>
          <w:rFonts w:ascii="Bembo" w:hAnsi="Bembo" w:cstheme="minorHAnsi"/>
          <w:color w:val="161718" w:themeColor="text1"/>
          <w:sz w:val="36"/>
          <w:szCs w:val="36"/>
        </w:rPr>
      </w:pPr>
    </w:p>
    <w:p w14:paraId="50EA6709" w14:textId="2D8D49EF" w:rsidR="000A6B90" w:rsidRPr="00C16EA7" w:rsidRDefault="000A6B90" w:rsidP="00283C0E">
      <w:pPr>
        <w:jc w:val="both"/>
        <w:rPr>
          <w:rFonts w:ascii="Bembo" w:hAnsi="Bembo"/>
          <w:color w:val="161718" w:themeColor="text1"/>
          <w:sz w:val="32"/>
          <w:szCs w:val="32"/>
        </w:rPr>
      </w:pPr>
      <w:r w:rsidRPr="00C16EA7">
        <w:rPr>
          <w:rFonts w:ascii="Bembo" w:hAnsi="Bembo"/>
          <w:color w:val="161718" w:themeColor="text1"/>
          <w:sz w:val="32"/>
          <w:szCs w:val="32"/>
        </w:rPr>
        <w:t>With the explosion in internet usage, Sentinel will become an important tool for every individual and not just those in public life such as Celebrities, Politicians</w:t>
      </w:r>
      <w:r w:rsidR="002339D0" w:rsidRPr="00C16EA7">
        <w:rPr>
          <w:rFonts w:ascii="Bembo" w:hAnsi="Bembo"/>
          <w:color w:val="161718" w:themeColor="text1"/>
          <w:sz w:val="32"/>
          <w:szCs w:val="32"/>
        </w:rPr>
        <w:t>,</w:t>
      </w:r>
      <w:r w:rsidRPr="00C16EA7">
        <w:rPr>
          <w:rFonts w:ascii="Bembo" w:hAnsi="Bembo"/>
          <w:color w:val="161718" w:themeColor="text1"/>
          <w:sz w:val="32"/>
          <w:szCs w:val="32"/>
        </w:rPr>
        <w:t xml:space="preserve"> etc. </w:t>
      </w:r>
    </w:p>
    <w:p w14:paraId="7106D13B" w14:textId="6EA32650" w:rsidR="00BE6945" w:rsidRPr="00C16EA7" w:rsidRDefault="000A6B90" w:rsidP="00EA3BC4">
      <w:pPr>
        <w:jc w:val="both"/>
        <w:rPr>
          <w:rFonts w:ascii="Bembo" w:hAnsi="Bembo"/>
          <w:color w:val="161718" w:themeColor="text1"/>
          <w:sz w:val="32"/>
          <w:szCs w:val="32"/>
        </w:rPr>
      </w:pPr>
      <w:r w:rsidRPr="00C16EA7">
        <w:rPr>
          <w:rFonts w:ascii="Bembo" w:hAnsi="Bembo"/>
          <w:color w:val="161718" w:themeColor="text1"/>
          <w:sz w:val="32"/>
          <w:szCs w:val="32"/>
        </w:rPr>
        <w:lastRenderedPageBreak/>
        <w:t xml:space="preserve">Videos are important admissible evidence in courts and Sentinel will play an important role in vetting these videos as original content. </w:t>
      </w:r>
      <w:r w:rsidR="00096036" w:rsidRPr="00C16EA7">
        <w:rPr>
          <w:rFonts w:ascii="Bembo" w:hAnsi="Bembo"/>
          <w:color w:val="161718" w:themeColor="text1"/>
          <w:sz w:val="32"/>
          <w:szCs w:val="32"/>
        </w:rPr>
        <w:t xml:space="preserve">In the future, </w:t>
      </w:r>
      <w:r w:rsidR="00A80801" w:rsidRPr="00C16EA7">
        <w:rPr>
          <w:rFonts w:ascii="Bembo" w:hAnsi="Bembo"/>
          <w:color w:val="161718" w:themeColor="text1"/>
          <w:sz w:val="32"/>
          <w:szCs w:val="32"/>
        </w:rPr>
        <w:t xml:space="preserve">Sentinel is likely to be as important and </w:t>
      </w:r>
      <w:r w:rsidR="00A87E23" w:rsidRPr="00C16EA7">
        <w:rPr>
          <w:rFonts w:ascii="Bembo" w:hAnsi="Bembo"/>
          <w:color w:val="161718" w:themeColor="text1"/>
          <w:sz w:val="32"/>
          <w:szCs w:val="32"/>
        </w:rPr>
        <w:t>ubiquitous as the Antivirus for every individual.</w:t>
      </w:r>
    </w:p>
    <w:sectPr w:rsidR="00BE6945" w:rsidRPr="00C16EA7" w:rsidSect="004B7E44">
      <w:headerReference w:type="default" r:id="rId23"/>
      <w:footerReference w:type="default" r:id="rId24"/>
      <w:footerReference w:type="first" r:id="rId2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1DAFF" w14:textId="77777777" w:rsidR="00905ADA" w:rsidRDefault="00905ADA" w:rsidP="004B7E44">
      <w:r>
        <w:separator/>
      </w:r>
    </w:p>
  </w:endnote>
  <w:endnote w:type="continuationSeparator" w:id="0">
    <w:p w14:paraId="1453CF99" w14:textId="77777777" w:rsidR="00905ADA" w:rsidRDefault="00905AD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B8EA5" w14:textId="77777777" w:rsidR="00795950" w:rsidRDefault="003B506C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141908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ED1C7" w14:textId="77777777" w:rsidR="00905ADA" w:rsidRDefault="00905ADA" w:rsidP="004B7E44">
      <w:r>
        <w:separator/>
      </w:r>
    </w:p>
  </w:footnote>
  <w:footnote w:type="continuationSeparator" w:id="0">
    <w:p w14:paraId="4293F0F1" w14:textId="77777777" w:rsidR="00905ADA" w:rsidRDefault="00905AD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78AAE9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932A904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65A54299" wp14:editId="6DE913BA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E0F5C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5A54299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" fillcolor="#0070c0" stroked="f" strokeweight="2pt">
                    <v:textbox>
                      <w:txbxContent>
                        <w:p w14:paraId="07E0F5C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B29FB"/>
    <w:multiLevelType w:val="hybridMultilevel"/>
    <w:tmpl w:val="99A00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9045D"/>
    <w:multiLevelType w:val="hybridMultilevel"/>
    <w:tmpl w:val="063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091D66"/>
    <w:multiLevelType w:val="hybridMultilevel"/>
    <w:tmpl w:val="00F4D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A6705"/>
    <w:multiLevelType w:val="hybridMultilevel"/>
    <w:tmpl w:val="D5AA8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35347"/>
    <w:multiLevelType w:val="hybridMultilevel"/>
    <w:tmpl w:val="20B2B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11703"/>
    <w:multiLevelType w:val="hybridMultilevel"/>
    <w:tmpl w:val="00ECE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653E"/>
    <w:multiLevelType w:val="hybridMultilevel"/>
    <w:tmpl w:val="7960E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8173A"/>
    <w:multiLevelType w:val="hybridMultilevel"/>
    <w:tmpl w:val="64F45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zt7QwMza2MLK0MLBQ0lEKTi0uzszPAykwqgUAcnggYSwAAAA="/>
  </w:docVars>
  <w:rsids>
    <w:rsidRoot w:val="0086180C"/>
    <w:rsid w:val="000042C7"/>
    <w:rsid w:val="00006146"/>
    <w:rsid w:val="000066C5"/>
    <w:rsid w:val="00025B2A"/>
    <w:rsid w:val="00030F2A"/>
    <w:rsid w:val="00041EB4"/>
    <w:rsid w:val="00051564"/>
    <w:rsid w:val="00092DA1"/>
    <w:rsid w:val="00096036"/>
    <w:rsid w:val="000A0AAD"/>
    <w:rsid w:val="000A6B90"/>
    <w:rsid w:val="000B2D81"/>
    <w:rsid w:val="000C35CE"/>
    <w:rsid w:val="000E0725"/>
    <w:rsid w:val="000E0F26"/>
    <w:rsid w:val="000F3E75"/>
    <w:rsid w:val="000F4375"/>
    <w:rsid w:val="000F4BD5"/>
    <w:rsid w:val="00100654"/>
    <w:rsid w:val="0010080F"/>
    <w:rsid w:val="00124BAF"/>
    <w:rsid w:val="00126062"/>
    <w:rsid w:val="00160A14"/>
    <w:rsid w:val="00174749"/>
    <w:rsid w:val="00180BCD"/>
    <w:rsid w:val="00187E34"/>
    <w:rsid w:val="001975F1"/>
    <w:rsid w:val="001A62FC"/>
    <w:rsid w:val="001D15F3"/>
    <w:rsid w:val="001F20A2"/>
    <w:rsid w:val="001F5AB9"/>
    <w:rsid w:val="002067B0"/>
    <w:rsid w:val="0021374E"/>
    <w:rsid w:val="00214F8B"/>
    <w:rsid w:val="002339D0"/>
    <w:rsid w:val="00244CAE"/>
    <w:rsid w:val="00246F59"/>
    <w:rsid w:val="00283C0E"/>
    <w:rsid w:val="0028489E"/>
    <w:rsid w:val="00285295"/>
    <w:rsid w:val="00291256"/>
    <w:rsid w:val="00291A9B"/>
    <w:rsid w:val="00293B83"/>
    <w:rsid w:val="002A1ED0"/>
    <w:rsid w:val="002A633F"/>
    <w:rsid w:val="002D3BE4"/>
    <w:rsid w:val="002D5A0E"/>
    <w:rsid w:val="002D60C2"/>
    <w:rsid w:val="002D7488"/>
    <w:rsid w:val="002E21A1"/>
    <w:rsid w:val="002F30DB"/>
    <w:rsid w:val="00311276"/>
    <w:rsid w:val="003143C6"/>
    <w:rsid w:val="00314571"/>
    <w:rsid w:val="003231E6"/>
    <w:rsid w:val="003433C5"/>
    <w:rsid w:val="003519FD"/>
    <w:rsid w:val="00367B08"/>
    <w:rsid w:val="0037053D"/>
    <w:rsid w:val="00396E8C"/>
    <w:rsid w:val="003A2ABF"/>
    <w:rsid w:val="003A3B6A"/>
    <w:rsid w:val="003A5BFE"/>
    <w:rsid w:val="003B506C"/>
    <w:rsid w:val="003C2D4B"/>
    <w:rsid w:val="003C4919"/>
    <w:rsid w:val="003D53BD"/>
    <w:rsid w:val="003E6EEE"/>
    <w:rsid w:val="003F3BB1"/>
    <w:rsid w:val="004203A9"/>
    <w:rsid w:val="00421495"/>
    <w:rsid w:val="004271F5"/>
    <w:rsid w:val="00495901"/>
    <w:rsid w:val="004B28AB"/>
    <w:rsid w:val="004B4118"/>
    <w:rsid w:val="004B7E44"/>
    <w:rsid w:val="004D3A37"/>
    <w:rsid w:val="004D5252"/>
    <w:rsid w:val="004D76C9"/>
    <w:rsid w:val="004D7CAC"/>
    <w:rsid w:val="004E005F"/>
    <w:rsid w:val="004E7FCE"/>
    <w:rsid w:val="004F2B86"/>
    <w:rsid w:val="004F41B4"/>
    <w:rsid w:val="004F6634"/>
    <w:rsid w:val="00505ACF"/>
    <w:rsid w:val="0050737C"/>
    <w:rsid w:val="00511A82"/>
    <w:rsid w:val="00521A88"/>
    <w:rsid w:val="005344F4"/>
    <w:rsid w:val="005349CB"/>
    <w:rsid w:val="00537D92"/>
    <w:rsid w:val="00545CC4"/>
    <w:rsid w:val="00553CF8"/>
    <w:rsid w:val="0055634F"/>
    <w:rsid w:val="00557D7A"/>
    <w:rsid w:val="005730D9"/>
    <w:rsid w:val="00575605"/>
    <w:rsid w:val="00586043"/>
    <w:rsid w:val="00595D60"/>
    <w:rsid w:val="005A718F"/>
    <w:rsid w:val="005B66F7"/>
    <w:rsid w:val="005D0C5B"/>
    <w:rsid w:val="00600A38"/>
    <w:rsid w:val="00605556"/>
    <w:rsid w:val="00620FAE"/>
    <w:rsid w:val="00626440"/>
    <w:rsid w:val="00650BF1"/>
    <w:rsid w:val="006717C6"/>
    <w:rsid w:val="00673637"/>
    <w:rsid w:val="0067558C"/>
    <w:rsid w:val="00681F7B"/>
    <w:rsid w:val="00690662"/>
    <w:rsid w:val="0069489B"/>
    <w:rsid w:val="006A3CE7"/>
    <w:rsid w:val="006A4EC7"/>
    <w:rsid w:val="006A67EA"/>
    <w:rsid w:val="006D4F62"/>
    <w:rsid w:val="006F7D6A"/>
    <w:rsid w:val="00710627"/>
    <w:rsid w:val="00721D87"/>
    <w:rsid w:val="00723F0C"/>
    <w:rsid w:val="00730977"/>
    <w:rsid w:val="00732632"/>
    <w:rsid w:val="007516CF"/>
    <w:rsid w:val="00752B61"/>
    <w:rsid w:val="007611BA"/>
    <w:rsid w:val="0076135A"/>
    <w:rsid w:val="007635F0"/>
    <w:rsid w:val="007671EB"/>
    <w:rsid w:val="00773375"/>
    <w:rsid w:val="00781BAB"/>
    <w:rsid w:val="0078780F"/>
    <w:rsid w:val="0079181B"/>
    <w:rsid w:val="00795950"/>
    <w:rsid w:val="007C1590"/>
    <w:rsid w:val="007C1C57"/>
    <w:rsid w:val="007C1CFC"/>
    <w:rsid w:val="007C2767"/>
    <w:rsid w:val="007F2318"/>
    <w:rsid w:val="008241D8"/>
    <w:rsid w:val="00847765"/>
    <w:rsid w:val="00850A5D"/>
    <w:rsid w:val="00861157"/>
    <w:rsid w:val="0086180C"/>
    <w:rsid w:val="00882419"/>
    <w:rsid w:val="008843F2"/>
    <w:rsid w:val="00886C32"/>
    <w:rsid w:val="008A04DA"/>
    <w:rsid w:val="008A2B55"/>
    <w:rsid w:val="008B2C93"/>
    <w:rsid w:val="008B33BC"/>
    <w:rsid w:val="008B6E55"/>
    <w:rsid w:val="008C4709"/>
    <w:rsid w:val="008E3463"/>
    <w:rsid w:val="008E3568"/>
    <w:rsid w:val="008E46E0"/>
    <w:rsid w:val="008F7BE1"/>
    <w:rsid w:val="00902ED2"/>
    <w:rsid w:val="00905ADA"/>
    <w:rsid w:val="009120E9"/>
    <w:rsid w:val="009158A0"/>
    <w:rsid w:val="00945900"/>
    <w:rsid w:val="009660F6"/>
    <w:rsid w:val="00970977"/>
    <w:rsid w:val="00972D81"/>
    <w:rsid w:val="0097402C"/>
    <w:rsid w:val="00995861"/>
    <w:rsid w:val="009A5A93"/>
    <w:rsid w:val="009B71DC"/>
    <w:rsid w:val="009C396C"/>
    <w:rsid w:val="009D199E"/>
    <w:rsid w:val="009D3242"/>
    <w:rsid w:val="009D3814"/>
    <w:rsid w:val="009E2C22"/>
    <w:rsid w:val="009F298F"/>
    <w:rsid w:val="009F55B2"/>
    <w:rsid w:val="00A043F9"/>
    <w:rsid w:val="00A178D4"/>
    <w:rsid w:val="00A2397F"/>
    <w:rsid w:val="00A42A58"/>
    <w:rsid w:val="00A55F39"/>
    <w:rsid w:val="00A56773"/>
    <w:rsid w:val="00A57315"/>
    <w:rsid w:val="00A67492"/>
    <w:rsid w:val="00A80801"/>
    <w:rsid w:val="00A81B22"/>
    <w:rsid w:val="00A844DA"/>
    <w:rsid w:val="00A8722B"/>
    <w:rsid w:val="00A87DC2"/>
    <w:rsid w:val="00A87E23"/>
    <w:rsid w:val="00A92031"/>
    <w:rsid w:val="00AA0227"/>
    <w:rsid w:val="00AB3EAD"/>
    <w:rsid w:val="00AC3BB9"/>
    <w:rsid w:val="00AC5F2E"/>
    <w:rsid w:val="00AE1D23"/>
    <w:rsid w:val="00AE2E71"/>
    <w:rsid w:val="00AF42A9"/>
    <w:rsid w:val="00B12069"/>
    <w:rsid w:val="00B335B6"/>
    <w:rsid w:val="00B41735"/>
    <w:rsid w:val="00B46F9B"/>
    <w:rsid w:val="00B54150"/>
    <w:rsid w:val="00B572B4"/>
    <w:rsid w:val="00B70933"/>
    <w:rsid w:val="00B77639"/>
    <w:rsid w:val="00B80A0C"/>
    <w:rsid w:val="00B81D74"/>
    <w:rsid w:val="00BA6A6F"/>
    <w:rsid w:val="00BA7456"/>
    <w:rsid w:val="00BC7E4A"/>
    <w:rsid w:val="00BE6945"/>
    <w:rsid w:val="00BF1AAF"/>
    <w:rsid w:val="00BF54DC"/>
    <w:rsid w:val="00BF6F5A"/>
    <w:rsid w:val="00C04CB6"/>
    <w:rsid w:val="00C10072"/>
    <w:rsid w:val="00C16EA7"/>
    <w:rsid w:val="00C31E5A"/>
    <w:rsid w:val="00C37B86"/>
    <w:rsid w:val="00C90453"/>
    <w:rsid w:val="00C91419"/>
    <w:rsid w:val="00CA384E"/>
    <w:rsid w:val="00CA6013"/>
    <w:rsid w:val="00CB5CA5"/>
    <w:rsid w:val="00CC231C"/>
    <w:rsid w:val="00CC3CCF"/>
    <w:rsid w:val="00CC3F9B"/>
    <w:rsid w:val="00CC6802"/>
    <w:rsid w:val="00CD66AF"/>
    <w:rsid w:val="00CE12A6"/>
    <w:rsid w:val="00CF0B27"/>
    <w:rsid w:val="00D106AC"/>
    <w:rsid w:val="00D13317"/>
    <w:rsid w:val="00D17A46"/>
    <w:rsid w:val="00D41838"/>
    <w:rsid w:val="00D463AF"/>
    <w:rsid w:val="00D528F3"/>
    <w:rsid w:val="00D67678"/>
    <w:rsid w:val="00D720C3"/>
    <w:rsid w:val="00D96732"/>
    <w:rsid w:val="00DB26A7"/>
    <w:rsid w:val="00DB2AFB"/>
    <w:rsid w:val="00DD20DE"/>
    <w:rsid w:val="00DD5600"/>
    <w:rsid w:val="00DE5294"/>
    <w:rsid w:val="00DE5F02"/>
    <w:rsid w:val="00DF29F0"/>
    <w:rsid w:val="00DF4C14"/>
    <w:rsid w:val="00DF7571"/>
    <w:rsid w:val="00E01246"/>
    <w:rsid w:val="00E11E88"/>
    <w:rsid w:val="00E40A64"/>
    <w:rsid w:val="00E60A91"/>
    <w:rsid w:val="00E613A5"/>
    <w:rsid w:val="00E6176B"/>
    <w:rsid w:val="00E6412B"/>
    <w:rsid w:val="00E67F34"/>
    <w:rsid w:val="00E76CAD"/>
    <w:rsid w:val="00E827A1"/>
    <w:rsid w:val="00E94B5F"/>
    <w:rsid w:val="00EA14B7"/>
    <w:rsid w:val="00EA3BC4"/>
    <w:rsid w:val="00ED0381"/>
    <w:rsid w:val="00ED1B0A"/>
    <w:rsid w:val="00ED4403"/>
    <w:rsid w:val="00EE2CC1"/>
    <w:rsid w:val="00EE4ACB"/>
    <w:rsid w:val="00EE5486"/>
    <w:rsid w:val="00EE5981"/>
    <w:rsid w:val="00F305A8"/>
    <w:rsid w:val="00F4100B"/>
    <w:rsid w:val="00F43CAC"/>
    <w:rsid w:val="00F462BF"/>
    <w:rsid w:val="00F96DB2"/>
    <w:rsid w:val="00FC0F1E"/>
    <w:rsid w:val="00FC20C9"/>
    <w:rsid w:val="00FE0F28"/>
    <w:rsid w:val="00FF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5E37D"/>
  <w15:chartTrackingRefBased/>
  <w15:docId w15:val="{70D19456-FB21-4BA0-A97F-7D7AF0D0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qFormat/>
    <w:rsid w:val="00BA7456"/>
    <w:pPr>
      <w:pBdr>
        <w:top w:val="nil"/>
        <w:left w:val="nil"/>
        <w:bottom w:val="nil"/>
        <w:right w:val="nil"/>
        <w:between w:val="nil"/>
      </w:pBdr>
      <w:ind w:left="720"/>
      <w:contextualSpacing/>
    </w:pPr>
    <w:rPr>
      <w:rFonts w:ascii="Arial" w:eastAsia="Arial" w:hAnsi="Arial" w:cs="Arial"/>
      <w:color w:val="000000"/>
      <w:sz w:val="22"/>
      <w:lang w:val="en"/>
    </w:rPr>
  </w:style>
  <w:style w:type="character" w:styleId="Hyperlink">
    <w:name w:val="Hyperlink"/>
    <w:basedOn w:val="DefaultParagraphFont"/>
    <w:uiPriority w:val="99"/>
    <w:unhideWhenUsed/>
    <w:rsid w:val="009D19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E21A1"/>
    <w:rPr>
      <w:color w:val="93C842" w:themeColor="followedHyperlink"/>
      <w:u w:val="single"/>
    </w:rPr>
  </w:style>
  <w:style w:type="table" w:styleId="TableGrid">
    <w:name w:val="Table Grid"/>
    <w:basedOn w:val="TableNormal"/>
    <w:uiPriority w:val="39"/>
    <w:rsid w:val="00AE2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14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073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2062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tesh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1155</TotalTime>
  <Pages>6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</dc:creator>
  <cp:keywords/>
  <dc:description/>
  <cp:lastModifiedBy>SAI TEJA SAGI</cp:lastModifiedBy>
  <cp:revision>251</cp:revision>
  <dcterms:created xsi:type="dcterms:W3CDTF">2019-03-24T16:59:00Z</dcterms:created>
  <dcterms:modified xsi:type="dcterms:W3CDTF">2020-05-23T04:06:00Z</dcterms:modified>
</cp:coreProperties>
</file>